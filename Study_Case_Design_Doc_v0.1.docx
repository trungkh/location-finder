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C1A" w:rsidRDefault="00841D8A" w:rsidP="00F950E5">
      <w:pPr>
        <w:pStyle w:val="MainTitle"/>
        <w:tabs>
          <w:tab w:val="clear" w:pos="7920"/>
        </w:tabs>
        <w:ind w:right="1138"/>
      </w:pPr>
      <w:r>
        <w:t>Study Case</w:t>
      </w:r>
    </w:p>
    <w:p w:rsidR="006A2C1A" w:rsidRDefault="00313F49" w:rsidP="00F950E5">
      <w:pPr>
        <w:pStyle w:val="DocType"/>
        <w:ind w:right="1138"/>
      </w:pPr>
      <w:r>
        <w:t>Design</w:t>
      </w:r>
    </w:p>
    <w:p w:rsidR="006A2C1A" w:rsidRDefault="00EC7EDB">
      <w:pPr>
        <w:pStyle w:val="DocNumber"/>
        <w:ind w:hanging="36"/>
      </w:pPr>
      <w:r>
        <w:t>Individual</w:t>
      </w:r>
    </w:p>
    <w:p w:rsidR="006A2C1A" w:rsidRDefault="006A2C1A">
      <w:pPr>
        <w:pStyle w:val="RevisionNo"/>
      </w:pPr>
      <w:r>
        <w:t xml:space="preserve">Revision: </w:t>
      </w:r>
      <w:r w:rsidR="00F950E5">
        <w:t>0.1</w:t>
      </w:r>
    </w:p>
    <w:p w:rsidR="00E62A4D" w:rsidRPr="00465104" w:rsidRDefault="001A56E8" w:rsidP="00E62A4D">
      <w:pPr>
        <w:pStyle w:val="CopyrightText"/>
        <w:pageBreakBefore/>
        <w:rPr>
          <w:color w:val="000000"/>
        </w:rPr>
      </w:pPr>
      <w:r>
        <w:rPr>
          <w:rStyle w:val="CopyrightTextBoldChar"/>
          <w:color w:val="000000"/>
        </w:rPr>
        <w:lastRenderedPageBreak/>
        <w:t>Copyright © 2014</w:t>
      </w:r>
      <w:r w:rsidR="00E62A4D" w:rsidRPr="00465104">
        <w:rPr>
          <w:rStyle w:val="CopyrightTextBoldChar"/>
          <w:color w:val="000000"/>
        </w:rPr>
        <w:t xml:space="preserve"> All Rights Reserved.</w:t>
      </w:r>
      <w:r w:rsidR="00E62A4D" w:rsidRPr="00465104">
        <w:rPr>
          <w:color w:val="000000"/>
        </w:rPr>
        <w:t xml:space="preserve"> No part of this document may be reproduced, stored in a retrieval system, distributed or transmitted, in any form, or by any means, electronic or otherwise, including photocopying, reprinting, or recording, for any purpose, without the express prior written permission of </w:t>
      </w:r>
      <w:r w:rsidR="00B235BA">
        <w:rPr>
          <w:color w:val="000000"/>
        </w:rPr>
        <w:t>Trung Huynh</w:t>
      </w:r>
      <w:r w:rsidR="00E62A4D" w:rsidRPr="00465104">
        <w:rPr>
          <w:color w:val="000000"/>
        </w:rPr>
        <w:t xml:space="preserve">. </w:t>
      </w:r>
    </w:p>
    <w:p w:rsidR="006A2C1A" w:rsidRDefault="006A2C1A"/>
    <w:p w:rsidR="006A2C1A" w:rsidRDefault="006A2C1A"/>
    <w:p w:rsidR="006A2C1A" w:rsidRDefault="006A2C1A"/>
    <w:p w:rsidR="006A2C1A" w:rsidRDefault="006A2C1A">
      <w:pPr>
        <w:sectPr w:rsidR="006A2C1A">
          <w:headerReference w:type="even" r:id="rId11"/>
          <w:headerReference w:type="default" r:id="rId12"/>
          <w:footerReference w:type="default" r:id="rId13"/>
          <w:headerReference w:type="first" r:id="rId14"/>
          <w:type w:val="oddPage"/>
          <w:pgSz w:w="12240" w:h="15840" w:code="1"/>
          <w:pgMar w:top="1411" w:right="1411" w:bottom="1411" w:left="1411" w:header="720" w:footer="720" w:gutter="0"/>
          <w:pgNumType w:start="1"/>
          <w:cols w:space="720"/>
          <w:titlePg/>
          <w:docGrid w:linePitch="212"/>
        </w:sectPr>
      </w:pPr>
    </w:p>
    <w:p w:rsidR="006A2C1A" w:rsidRDefault="006A2C1A"/>
    <w:p w:rsidR="006A2C1A" w:rsidRDefault="006A2C1A"/>
    <w:p w:rsidR="006A2C1A" w:rsidRDefault="006A2C1A"/>
    <w:p w:rsidR="006A2C1A" w:rsidRDefault="006A2C1A"/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50"/>
        <w:gridCol w:w="1530"/>
        <w:gridCol w:w="2270"/>
        <w:gridCol w:w="2430"/>
        <w:gridCol w:w="1638"/>
      </w:tblGrid>
      <w:tr w:rsidR="006A2C1A">
        <w:trPr>
          <w:cantSplit/>
          <w:trHeight w:hRule="exact" w:val="600"/>
          <w:jc w:val="center"/>
        </w:trPr>
        <w:tc>
          <w:tcPr>
            <w:tcW w:w="901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2C1A" w:rsidRDefault="006A2C1A" w:rsidP="00465F0C">
            <w:pPr>
              <w:pStyle w:val="RevisionTableHead"/>
              <w:outlineLvl w:val="0"/>
              <w:rPr>
                <w:b w:val="0"/>
                <w:sz w:val="24"/>
              </w:rPr>
            </w:pPr>
            <w:r>
              <w:t>REVISION HISTORY</w:t>
            </w:r>
          </w:p>
        </w:tc>
      </w:tr>
      <w:tr w:rsidR="006A2C1A" w:rsidTr="00E950FD">
        <w:trPr>
          <w:cantSplit/>
          <w:jc w:val="center"/>
        </w:trPr>
        <w:tc>
          <w:tcPr>
            <w:tcW w:w="1150" w:type="dxa"/>
            <w:tcBorders>
              <w:top w:val="double" w:sz="6" w:space="0" w:color="auto"/>
              <w:left w:val="double" w:sz="6" w:space="0" w:color="auto"/>
              <w:bottom w:val="single" w:sz="6" w:space="0" w:color="000000"/>
            </w:tcBorders>
          </w:tcPr>
          <w:p w:rsidR="006A2C1A" w:rsidRDefault="006A2C1A">
            <w:pPr>
              <w:pStyle w:val="TableHeading"/>
            </w:pPr>
            <w:r>
              <w:t>Revision No.</w:t>
            </w:r>
          </w:p>
        </w:tc>
        <w:tc>
          <w:tcPr>
            <w:tcW w:w="1530" w:type="dxa"/>
            <w:tcBorders>
              <w:top w:val="double" w:sz="6" w:space="0" w:color="auto"/>
              <w:bottom w:val="single" w:sz="6" w:space="0" w:color="000000"/>
            </w:tcBorders>
          </w:tcPr>
          <w:p w:rsidR="006A2C1A" w:rsidRDefault="006A2C1A">
            <w:pPr>
              <w:pStyle w:val="TableHeading"/>
            </w:pPr>
            <w:r>
              <w:t>Date</w:t>
            </w:r>
          </w:p>
        </w:tc>
        <w:tc>
          <w:tcPr>
            <w:tcW w:w="2270" w:type="dxa"/>
            <w:tcBorders>
              <w:top w:val="double" w:sz="6" w:space="0" w:color="auto"/>
              <w:bottom w:val="single" w:sz="6" w:space="0" w:color="000000"/>
            </w:tcBorders>
          </w:tcPr>
          <w:p w:rsidR="006A2C1A" w:rsidRDefault="006A2C1A">
            <w:pPr>
              <w:pStyle w:val="TableHeading"/>
            </w:pPr>
            <w:r>
              <w:t>Description of Change</w:t>
            </w:r>
          </w:p>
        </w:tc>
        <w:tc>
          <w:tcPr>
            <w:tcW w:w="2430" w:type="dxa"/>
            <w:tcBorders>
              <w:top w:val="double" w:sz="6" w:space="0" w:color="auto"/>
              <w:bottom w:val="single" w:sz="6" w:space="0" w:color="000000"/>
            </w:tcBorders>
          </w:tcPr>
          <w:p w:rsidR="006A2C1A" w:rsidRDefault="006A2C1A">
            <w:pPr>
              <w:pStyle w:val="TableHeading"/>
            </w:pPr>
            <w:r>
              <w:t>Author</w:t>
            </w:r>
          </w:p>
        </w:tc>
        <w:tc>
          <w:tcPr>
            <w:tcW w:w="1638" w:type="dxa"/>
            <w:tcBorders>
              <w:top w:val="double" w:sz="6" w:space="0" w:color="auto"/>
              <w:bottom w:val="single" w:sz="6" w:space="0" w:color="000000"/>
              <w:right w:val="double" w:sz="6" w:space="0" w:color="auto"/>
            </w:tcBorders>
          </w:tcPr>
          <w:p w:rsidR="006A2C1A" w:rsidRDefault="006A2C1A">
            <w:pPr>
              <w:pStyle w:val="TableHeading"/>
            </w:pPr>
            <w:r>
              <w:t>Reviewed &amp; Approved By</w:t>
            </w:r>
          </w:p>
        </w:tc>
      </w:tr>
      <w:tr w:rsidR="006A2C1A" w:rsidTr="00E950FD">
        <w:trPr>
          <w:cantSplit/>
          <w:jc w:val="center"/>
        </w:trPr>
        <w:tc>
          <w:tcPr>
            <w:tcW w:w="1150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</w:tcBorders>
          </w:tcPr>
          <w:p w:rsidR="006A2C1A" w:rsidRDefault="00D464FF">
            <w:pPr>
              <w:pStyle w:val="Tabletext"/>
            </w:pPr>
            <w:r>
              <w:t>0.1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6A2C1A" w:rsidRDefault="00EC7EDB" w:rsidP="00D464FF">
            <w:pPr>
              <w:pStyle w:val="Tabletext"/>
            </w:pPr>
            <w:r>
              <w:t>15</w:t>
            </w:r>
            <w:r w:rsidR="00A74F68">
              <w:t>-</w:t>
            </w:r>
            <w:r w:rsidR="00A94E79">
              <w:t>Oct</w:t>
            </w:r>
            <w:r w:rsidR="00DA31BE">
              <w:t>-</w:t>
            </w:r>
            <w:r w:rsidR="00E950FD">
              <w:t>1</w:t>
            </w:r>
            <w:r w:rsidR="00A94E79">
              <w:t>4</w:t>
            </w:r>
          </w:p>
        </w:tc>
        <w:tc>
          <w:tcPr>
            <w:tcW w:w="2270" w:type="dxa"/>
            <w:tcBorders>
              <w:top w:val="single" w:sz="6" w:space="0" w:color="000000"/>
              <w:bottom w:val="single" w:sz="6" w:space="0" w:color="000000"/>
            </w:tcBorders>
          </w:tcPr>
          <w:p w:rsidR="006A2C1A" w:rsidRDefault="00E950FD">
            <w:pPr>
              <w:pStyle w:val="Tabletext"/>
            </w:pPr>
            <w:r>
              <w:t>Initial draft document</w:t>
            </w: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 w:rsidR="006A2C1A" w:rsidRDefault="00A94E79" w:rsidP="00E950FD">
            <w:pPr>
              <w:pStyle w:val="Tabletext"/>
              <w:ind w:left="0"/>
            </w:pPr>
            <w:r>
              <w:t>Trung Huynh</w:t>
            </w:r>
          </w:p>
        </w:tc>
        <w:tc>
          <w:tcPr>
            <w:tcW w:w="1638" w:type="dxa"/>
            <w:tcBorders>
              <w:top w:val="single" w:sz="6" w:space="0" w:color="000000"/>
              <w:bottom w:val="single" w:sz="6" w:space="0" w:color="000000"/>
              <w:right w:val="double" w:sz="6" w:space="0" w:color="auto"/>
            </w:tcBorders>
          </w:tcPr>
          <w:p w:rsidR="006A2C1A" w:rsidRDefault="00E950FD">
            <w:pPr>
              <w:pStyle w:val="Tabletext"/>
            </w:pPr>
            <w:r>
              <w:t>N/A</w:t>
            </w:r>
          </w:p>
        </w:tc>
      </w:tr>
      <w:tr w:rsidR="00123D71" w:rsidTr="0010438D">
        <w:trPr>
          <w:cantSplit/>
          <w:jc w:val="center"/>
        </w:trPr>
        <w:tc>
          <w:tcPr>
            <w:tcW w:w="1150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</w:tcBorders>
          </w:tcPr>
          <w:p w:rsidR="00123D71" w:rsidRDefault="00123D71" w:rsidP="0010438D">
            <w:pPr>
              <w:pStyle w:val="Tabletext"/>
            </w:pP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:rsidR="00123D71" w:rsidRDefault="00123D71" w:rsidP="0010438D">
            <w:pPr>
              <w:pStyle w:val="Tabletext"/>
            </w:pPr>
          </w:p>
        </w:tc>
        <w:tc>
          <w:tcPr>
            <w:tcW w:w="2270" w:type="dxa"/>
            <w:tcBorders>
              <w:top w:val="single" w:sz="6" w:space="0" w:color="000000"/>
              <w:bottom w:val="single" w:sz="6" w:space="0" w:color="000000"/>
            </w:tcBorders>
          </w:tcPr>
          <w:p w:rsidR="00123D71" w:rsidRDefault="00123D71" w:rsidP="0010438D">
            <w:pPr>
              <w:pStyle w:val="Tabletext"/>
            </w:pPr>
          </w:p>
        </w:tc>
        <w:tc>
          <w:tcPr>
            <w:tcW w:w="2430" w:type="dxa"/>
            <w:tcBorders>
              <w:top w:val="single" w:sz="6" w:space="0" w:color="000000"/>
              <w:bottom w:val="single" w:sz="6" w:space="0" w:color="000000"/>
            </w:tcBorders>
          </w:tcPr>
          <w:p w:rsidR="00123D71" w:rsidRDefault="00123D71" w:rsidP="0010438D">
            <w:pPr>
              <w:pStyle w:val="Tabletext"/>
              <w:ind w:left="0"/>
            </w:pPr>
          </w:p>
        </w:tc>
        <w:tc>
          <w:tcPr>
            <w:tcW w:w="1638" w:type="dxa"/>
            <w:tcBorders>
              <w:top w:val="single" w:sz="6" w:space="0" w:color="000000"/>
              <w:bottom w:val="single" w:sz="6" w:space="0" w:color="000000"/>
              <w:right w:val="double" w:sz="6" w:space="0" w:color="auto"/>
            </w:tcBorders>
          </w:tcPr>
          <w:p w:rsidR="00123D71" w:rsidRDefault="00123D71" w:rsidP="0010438D">
            <w:pPr>
              <w:pStyle w:val="Tabletext"/>
            </w:pPr>
          </w:p>
        </w:tc>
      </w:tr>
    </w:tbl>
    <w:p w:rsidR="006A2C1A" w:rsidRDefault="006A2C1A">
      <w:pPr>
        <w:sectPr w:rsidR="006A2C1A">
          <w:headerReference w:type="first" r:id="rId15"/>
          <w:type w:val="oddPage"/>
          <w:pgSz w:w="12240" w:h="15840" w:code="1"/>
          <w:pgMar w:top="1411" w:right="1411" w:bottom="1411" w:left="1411" w:header="720" w:footer="720" w:gutter="0"/>
          <w:pgNumType w:start="1"/>
          <w:cols w:space="720"/>
          <w:titlePg/>
          <w:docGrid w:linePitch="212"/>
        </w:sectPr>
      </w:pPr>
    </w:p>
    <w:p w:rsidR="006A2C1A" w:rsidRDefault="006A2C1A" w:rsidP="00465F0C">
      <w:pPr>
        <w:pStyle w:val="Nonumberhead"/>
        <w:outlineLvl w:val="0"/>
      </w:pPr>
      <w:r>
        <w:lastRenderedPageBreak/>
        <w:t>Contents</w:t>
      </w:r>
    </w:p>
    <w:p w:rsidR="00583ABE" w:rsidRDefault="00814643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eastAsia="ja-JP"/>
        </w:rPr>
      </w:pPr>
      <w:r>
        <w:fldChar w:fldCharType="begin"/>
      </w:r>
      <w:r w:rsidR="006A2C1A">
        <w:instrText xml:space="preserve"> TOC \o "1-9" </w:instrText>
      </w:r>
      <w:r>
        <w:fldChar w:fldCharType="separate"/>
      </w:r>
      <w:r w:rsidR="00583ABE" w:rsidRPr="00597CFD">
        <w:rPr>
          <w:noProof/>
        </w:rPr>
        <w:t>1.</w:t>
      </w:r>
      <w:r w:rsidR="00583ABE">
        <w:rPr>
          <w:noProof/>
        </w:rPr>
        <w:t xml:space="preserve"> Introduction</w:t>
      </w:r>
      <w:r w:rsidR="00583ABE">
        <w:rPr>
          <w:noProof/>
        </w:rPr>
        <w:tab/>
      </w:r>
      <w:r w:rsidR="00583ABE">
        <w:rPr>
          <w:noProof/>
        </w:rPr>
        <w:fldChar w:fldCharType="begin"/>
      </w:r>
      <w:r w:rsidR="00583ABE">
        <w:rPr>
          <w:noProof/>
        </w:rPr>
        <w:instrText xml:space="preserve"> PAGEREF _Toc401174728 \h </w:instrText>
      </w:r>
      <w:r w:rsidR="00583ABE">
        <w:rPr>
          <w:noProof/>
        </w:rPr>
      </w:r>
      <w:r w:rsidR="00583ABE">
        <w:rPr>
          <w:noProof/>
        </w:rPr>
        <w:fldChar w:fldCharType="separate"/>
      </w:r>
      <w:r w:rsidR="00583ABE">
        <w:rPr>
          <w:noProof/>
        </w:rPr>
        <w:t>3</w:t>
      </w:r>
      <w:r w:rsidR="00583ABE"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  <w:kern w:val="32"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 w:rsidRPr="00597CFD">
        <w:rPr>
          <w:noProof/>
          <w:kern w:val="32"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  <w:kern w:val="32"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 w:rsidRPr="00597CFD">
        <w:rPr>
          <w:noProof/>
          <w:kern w:val="32"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  <w:kern w:val="32"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 w:rsidRPr="00597CFD">
        <w:rPr>
          <w:noProof/>
          <w:kern w:val="32"/>
        </w:rPr>
        <w:t>Audience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  <w:kern w:val="32"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 w:rsidRPr="00597CFD">
        <w:rPr>
          <w:noProof/>
          <w:kern w:val="32"/>
        </w:rPr>
        <w:t>Acronyms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  <w:kern w:val="32"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 w:rsidRPr="00597CFD">
        <w:rPr>
          <w:noProof/>
          <w:kern w:val="32"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83ABE" w:rsidRDefault="00583AB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eastAsia="ja-JP"/>
        </w:rPr>
      </w:pPr>
      <w:r w:rsidRPr="00597CFD">
        <w:rPr>
          <w:noProof/>
        </w:rPr>
        <w:t>2.</w:t>
      </w:r>
      <w:r>
        <w:rPr>
          <w:noProof/>
        </w:rPr>
        <w:t xml:space="preserve"> Design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Description components and technical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83ABE" w:rsidRDefault="00583AB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eastAsia="ja-JP"/>
        </w:rPr>
      </w:pPr>
      <w:r w:rsidRPr="00597CFD">
        <w:rPr>
          <w:noProof/>
        </w:rPr>
        <w:t>3.</w:t>
      </w:r>
      <w:r>
        <w:rPr>
          <w:noProof/>
        </w:rPr>
        <w:t xml:space="preserve"> Design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3.3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Design Methods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83ABE" w:rsidRDefault="00583AB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eastAsia="ja-JP"/>
        </w:rPr>
      </w:pPr>
      <w:r w:rsidRPr="00597CFD">
        <w:rPr>
          <w:noProof/>
        </w:rPr>
        <w:t>4.</w:t>
      </w:r>
      <w:r>
        <w:rPr>
          <w:noProof/>
        </w:rPr>
        <w:t xml:space="preserve"> Architectural Strategies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Programming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4.2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Memory Management Policy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83ABE" w:rsidRDefault="00583AB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597CFD">
        <w:rPr>
          <w:noProof/>
        </w:rPr>
        <w:t>4.2.1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  <w:tab/>
      </w:r>
      <w:r>
        <w:rPr>
          <w:noProof/>
        </w:rPr>
        <w:t>Response Time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83ABE" w:rsidRDefault="00583AB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597CFD">
        <w:rPr>
          <w:noProof/>
        </w:rPr>
        <w:t>4.2.2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  <w:tab/>
      </w:r>
      <w:r>
        <w:rPr>
          <w:noProof/>
        </w:rPr>
        <w:t>Inter-Process Communication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4.3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Logging and Tracing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83ABE" w:rsidRDefault="00583AB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eastAsia="ja-JP"/>
        </w:rPr>
      </w:pPr>
      <w:r w:rsidRPr="00597CFD">
        <w:rPr>
          <w:noProof/>
        </w:rPr>
        <w:t>5.</w:t>
      </w:r>
      <w:r>
        <w:rPr>
          <w:noProof/>
        </w:rPr>
        <w:t xml:space="preserve"> Functional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83ABE" w:rsidRDefault="00583ABE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</w:pPr>
      <w:r w:rsidRPr="00597CFD">
        <w:rPr>
          <w:noProof/>
        </w:rPr>
        <w:t>5.1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ja-JP"/>
        </w:rPr>
        <w:tab/>
      </w:r>
      <w:r>
        <w:rPr>
          <w:noProof/>
        </w:rPr>
        <w:t>Common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83ABE" w:rsidRDefault="00583AB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597CFD">
        <w:rPr>
          <w:noProof/>
        </w:rPr>
        <w:t>5.1.1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  <w:tab/>
      </w:r>
      <w:r>
        <w:rPr>
          <w:noProof/>
        </w:rPr>
        <w:t>Get information from internet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83ABE" w:rsidRDefault="00583AB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597CFD">
        <w:rPr>
          <w:noProof/>
        </w:rPr>
        <w:t>5.1.2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  <w:tab/>
      </w:r>
      <w:r>
        <w:rPr>
          <w:noProof/>
        </w:rPr>
        <w:t>Saving result to review offline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_Toc401174749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6A2C1A" w:rsidRDefault="00814643">
      <w:r>
        <w:fldChar w:fldCharType="end"/>
      </w:r>
    </w:p>
    <w:p w:rsidR="00C97034" w:rsidRDefault="00C97034"/>
    <w:p w:rsidR="00C97034" w:rsidRDefault="00C97034"/>
    <w:p w:rsidR="00C97034" w:rsidRDefault="00C97034"/>
    <w:p w:rsidR="00C97034" w:rsidRDefault="00C97034"/>
    <w:p w:rsidR="003B0F78" w:rsidRDefault="003B0F78" w:rsidP="003B0F78">
      <w:pPr>
        <w:pStyle w:val="Nonumberhead"/>
        <w:outlineLvl w:val="0"/>
      </w:pPr>
      <w:r>
        <w:t>Figures</w:t>
      </w:r>
    </w:p>
    <w:p w:rsidR="00D94A5A" w:rsidRDefault="003B0F78" w:rsidP="0004429C">
      <w:pPr>
        <w:pStyle w:val="TableofFigures"/>
        <w:tabs>
          <w:tab w:val="left" w:pos="900"/>
          <w:tab w:val="right" w:leader="dot" w:pos="9408"/>
        </w:tabs>
        <w:ind w:left="2160" w:hanging="1620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01175090" w:history="1">
        <w:r w:rsidR="00D94A5A" w:rsidRPr="000476F1">
          <w:rPr>
            <w:rStyle w:val="Hyperlink"/>
            <w:noProof/>
          </w:rPr>
          <w:t>Figure 1: Application architecture</w:t>
        </w:r>
        <w:r w:rsidR="00D94A5A">
          <w:rPr>
            <w:noProof/>
            <w:webHidden/>
          </w:rPr>
          <w:tab/>
        </w:r>
        <w:r w:rsidR="00D94A5A">
          <w:rPr>
            <w:noProof/>
            <w:webHidden/>
          </w:rPr>
          <w:fldChar w:fldCharType="begin"/>
        </w:r>
        <w:r w:rsidR="00D94A5A">
          <w:rPr>
            <w:noProof/>
            <w:webHidden/>
          </w:rPr>
          <w:instrText xml:space="preserve"> PAGEREF _Toc401175090 \h </w:instrText>
        </w:r>
        <w:r w:rsidR="00D94A5A">
          <w:rPr>
            <w:noProof/>
            <w:webHidden/>
          </w:rPr>
        </w:r>
        <w:r w:rsidR="00D94A5A">
          <w:rPr>
            <w:noProof/>
            <w:webHidden/>
          </w:rPr>
          <w:fldChar w:fldCharType="separate"/>
        </w:r>
        <w:r w:rsidR="00D94A5A">
          <w:rPr>
            <w:noProof/>
            <w:webHidden/>
          </w:rPr>
          <w:t>5</w:t>
        </w:r>
        <w:r w:rsidR="00D94A5A">
          <w:rPr>
            <w:noProof/>
            <w:webHidden/>
          </w:rPr>
          <w:fldChar w:fldCharType="end"/>
        </w:r>
      </w:hyperlink>
    </w:p>
    <w:p w:rsidR="00D94A5A" w:rsidRDefault="00737B05" w:rsidP="0004429C">
      <w:pPr>
        <w:pStyle w:val="TableofFigures"/>
        <w:tabs>
          <w:tab w:val="left" w:pos="900"/>
          <w:tab w:val="right" w:leader="dot" w:pos="9408"/>
        </w:tabs>
        <w:ind w:left="2160" w:hanging="1620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401175091" w:history="1">
        <w:r w:rsidR="00D94A5A" w:rsidRPr="000476F1">
          <w:rPr>
            <w:rStyle w:val="Hyperlink"/>
            <w:noProof/>
          </w:rPr>
          <w:t>Figure 2: Retrieve information</w:t>
        </w:r>
        <w:r w:rsidR="00D94A5A">
          <w:rPr>
            <w:noProof/>
            <w:webHidden/>
          </w:rPr>
          <w:tab/>
        </w:r>
        <w:r w:rsidR="00D94A5A">
          <w:rPr>
            <w:noProof/>
            <w:webHidden/>
          </w:rPr>
          <w:fldChar w:fldCharType="begin"/>
        </w:r>
        <w:r w:rsidR="00D94A5A">
          <w:rPr>
            <w:noProof/>
            <w:webHidden/>
          </w:rPr>
          <w:instrText xml:space="preserve"> PAGEREF _Toc401175091 \h </w:instrText>
        </w:r>
        <w:r w:rsidR="00D94A5A">
          <w:rPr>
            <w:noProof/>
            <w:webHidden/>
          </w:rPr>
        </w:r>
        <w:r w:rsidR="00D94A5A">
          <w:rPr>
            <w:noProof/>
            <w:webHidden/>
          </w:rPr>
          <w:fldChar w:fldCharType="separate"/>
        </w:r>
        <w:r w:rsidR="00D94A5A">
          <w:rPr>
            <w:noProof/>
            <w:webHidden/>
          </w:rPr>
          <w:t>11</w:t>
        </w:r>
        <w:r w:rsidR="00D94A5A">
          <w:rPr>
            <w:noProof/>
            <w:webHidden/>
          </w:rPr>
          <w:fldChar w:fldCharType="end"/>
        </w:r>
      </w:hyperlink>
    </w:p>
    <w:p w:rsidR="00D94A5A" w:rsidRDefault="00737B05" w:rsidP="0004429C">
      <w:pPr>
        <w:pStyle w:val="TableofFigures"/>
        <w:tabs>
          <w:tab w:val="left" w:pos="900"/>
          <w:tab w:val="right" w:leader="dot" w:pos="9408"/>
        </w:tabs>
        <w:ind w:left="2160" w:hanging="1620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401175092" w:history="1">
        <w:r w:rsidR="00D94A5A" w:rsidRPr="000476F1">
          <w:rPr>
            <w:rStyle w:val="Hyperlink"/>
            <w:noProof/>
          </w:rPr>
          <w:t>Figure 3: Save information</w:t>
        </w:r>
        <w:r w:rsidR="00D94A5A">
          <w:rPr>
            <w:noProof/>
            <w:webHidden/>
          </w:rPr>
          <w:tab/>
        </w:r>
        <w:r w:rsidR="00D94A5A">
          <w:rPr>
            <w:noProof/>
            <w:webHidden/>
          </w:rPr>
          <w:fldChar w:fldCharType="begin"/>
        </w:r>
        <w:r w:rsidR="00D94A5A">
          <w:rPr>
            <w:noProof/>
            <w:webHidden/>
          </w:rPr>
          <w:instrText xml:space="preserve"> PAGEREF _Toc401175092 \h </w:instrText>
        </w:r>
        <w:r w:rsidR="00D94A5A">
          <w:rPr>
            <w:noProof/>
            <w:webHidden/>
          </w:rPr>
        </w:r>
        <w:r w:rsidR="00D94A5A">
          <w:rPr>
            <w:noProof/>
            <w:webHidden/>
          </w:rPr>
          <w:fldChar w:fldCharType="separate"/>
        </w:r>
        <w:r w:rsidR="00D94A5A">
          <w:rPr>
            <w:noProof/>
            <w:webHidden/>
          </w:rPr>
          <w:t>12</w:t>
        </w:r>
        <w:r w:rsidR="00D94A5A">
          <w:rPr>
            <w:noProof/>
            <w:webHidden/>
          </w:rPr>
          <w:fldChar w:fldCharType="end"/>
        </w:r>
      </w:hyperlink>
    </w:p>
    <w:p w:rsidR="003B0F78" w:rsidRDefault="003B0F78" w:rsidP="0004429C">
      <w:pPr>
        <w:tabs>
          <w:tab w:val="left" w:pos="900"/>
        </w:tabs>
        <w:ind w:left="2160" w:hanging="1620"/>
      </w:pPr>
      <w:r>
        <w:fldChar w:fldCharType="end"/>
      </w:r>
    </w:p>
    <w:p w:rsidR="006A2C1A" w:rsidRDefault="006A2C1A">
      <w:pPr>
        <w:sectPr w:rsidR="006A2C1A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oddPage"/>
          <w:pgSz w:w="12240" w:h="15840" w:code="1"/>
          <w:pgMar w:top="1411" w:right="1411" w:bottom="1411" w:left="1411" w:header="720" w:footer="720" w:gutter="0"/>
          <w:pgNumType w:start="1"/>
          <w:cols w:space="720"/>
          <w:titlePg/>
          <w:docGrid w:linePitch="212"/>
        </w:sectPr>
      </w:pPr>
    </w:p>
    <w:p w:rsidR="006A2C1A" w:rsidRDefault="006A2C1A">
      <w:pPr>
        <w:pStyle w:val="Chapter"/>
      </w:pPr>
      <w:r>
        <w:lastRenderedPageBreak/>
        <w:t>Chapter</w:t>
      </w:r>
    </w:p>
    <w:p w:rsidR="006A2C1A" w:rsidRDefault="006A2C1A">
      <w:pPr>
        <w:pStyle w:val="ChapterNo"/>
      </w:pPr>
      <w:r>
        <w:t>1</w:t>
      </w:r>
    </w:p>
    <w:p w:rsidR="006A2C1A" w:rsidRDefault="006A2C1A">
      <w:pPr>
        <w:pStyle w:val="Heading1"/>
      </w:pPr>
      <w:bookmarkStart w:id="0" w:name="_Toc519594513"/>
      <w:bookmarkStart w:id="1" w:name="_Toc519611309"/>
      <w:bookmarkStart w:id="2" w:name="_Toc519611327"/>
      <w:bookmarkStart w:id="3" w:name="_Toc519656725"/>
      <w:bookmarkStart w:id="4" w:name="_Toc519656747"/>
      <w:bookmarkStart w:id="5" w:name="_Toc519656769"/>
      <w:bookmarkStart w:id="6" w:name="_Toc38184889"/>
      <w:bookmarkStart w:id="7" w:name="_Toc78260607"/>
      <w:bookmarkStart w:id="8" w:name="_Toc401174728"/>
      <w:r>
        <w:t>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6A2C1A" w:rsidRDefault="006A2C1A">
      <w:pPr>
        <w:pStyle w:val="Heading2"/>
        <w:rPr>
          <w:kern w:val="32"/>
        </w:rPr>
      </w:pPr>
      <w:bookmarkStart w:id="9" w:name="_Toc38184890"/>
      <w:bookmarkStart w:id="10" w:name="_Toc78260608"/>
      <w:bookmarkStart w:id="11" w:name="_Toc401174729"/>
      <w:r>
        <w:rPr>
          <w:kern w:val="32"/>
        </w:rPr>
        <w:t>Purpose</w:t>
      </w:r>
      <w:bookmarkEnd w:id="9"/>
      <w:bookmarkEnd w:id="10"/>
      <w:bookmarkEnd w:id="11"/>
    </w:p>
    <w:p w:rsidR="006A2C1A" w:rsidRDefault="005A2033">
      <w:pPr>
        <w:pStyle w:val="BodyText"/>
      </w:pPr>
      <w:r>
        <w:t xml:space="preserve">This document presents the design of </w:t>
      </w:r>
      <w:r w:rsidR="00C60F5F">
        <w:t>Study Case</w:t>
      </w:r>
      <w:r>
        <w:t xml:space="preserve">. It covers the design, configuration logic and implementation of the entire </w:t>
      </w:r>
      <w:r w:rsidR="00C60F5F">
        <w:t>Study Case</w:t>
      </w:r>
      <w:r>
        <w:t>.</w:t>
      </w:r>
    </w:p>
    <w:p w:rsidR="006A2C1A" w:rsidRDefault="006A2C1A">
      <w:pPr>
        <w:pStyle w:val="Heading2"/>
        <w:rPr>
          <w:kern w:val="32"/>
        </w:rPr>
      </w:pPr>
      <w:bookmarkStart w:id="12" w:name="_Toc38184891"/>
      <w:bookmarkStart w:id="13" w:name="_Toc78260609"/>
      <w:bookmarkStart w:id="14" w:name="_Toc401174730"/>
      <w:r>
        <w:rPr>
          <w:kern w:val="32"/>
        </w:rPr>
        <w:t>Scope</w:t>
      </w:r>
      <w:bookmarkEnd w:id="12"/>
      <w:bookmarkEnd w:id="13"/>
      <w:bookmarkEnd w:id="14"/>
    </w:p>
    <w:p w:rsidR="006A2C1A" w:rsidRDefault="008A44DE">
      <w:pPr>
        <w:pStyle w:val="BodyText"/>
      </w:pPr>
      <w:r>
        <w:t xml:space="preserve">The scope of this document is limited to provide the architecture of </w:t>
      </w:r>
      <w:r w:rsidR="00E565E0">
        <w:t>Study Case</w:t>
      </w:r>
      <w:r>
        <w:t xml:space="preserve">, the design and the </w:t>
      </w:r>
      <w:r w:rsidR="00275A76">
        <w:t xml:space="preserve">process </w:t>
      </w:r>
      <w:r>
        <w:t xml:space="preserve">of the </w:t>
      </w:r>
      <w:r w:rsidR="00E565E0">
        <w:t>Study Case</w:t>
      </w:r>
      <w:r w:rsidR="00275A76">
        <w:t>.</w:t>
      </w:r>
      <w:r w:rsidR="001A4B19">
        <w:t xml:space="preserve"> </w:t>
      </w:r>
    </w:p>
    <w:p w:rsidR="009A4357" w:rsidRDefault="009A4357" w:rsidP="009A4357">
      <w:pPr>
        <w:pStyle w:val="Heading2"/>
        <w:rPr>
          <w:kern w:val="32"/>
        </w:rPr>
      </w:pPr>
      <w:bookmarkStart w:id="15" w:name="_Toc38184892"/>
      <w:bookmarkStart w:id="16" w:name="_Toc78260610"/>
      <w:bookmarkStart w:id="17" w:name="_Toc401174731"/>
      <w:r>
        <w:rPr>
          <w:kern w:val="32"/>
        </w:rPr>
        <w:t>Audience</w:t>
      </w:r>
      <w:bookmarkEnd w:id="15"/>
      <w:bookmarkEnd w:id="16"/>
      <w:bookmarkEnd w:id="17"/>
    </w:p>
    <w:p w:rsidR="00131411" w:rsidRPr="007C3947" w:rsidRDefault="00131411" w:rsidP="00131411">
      <w:pPr>
        <w:pStyle w:val="BodyText"/>
        <w:rPr>
          <w:rFonts w:cs="Arial"/>
          <w:color w:val="000000" w:themeColor="text1"/>
        </w:rPr>
      </w:pPr>
      <w:bookmarkStart w:id="18" w:name="_Toc516997586"/>
      <w:bookmarkStart w:id="19" w:name="_Toc516997651"/>
      <w:bookmarkStart w:id="20" w:name="_Toc519594519"/>
      <w:bookmarkStart w:id="21" w:name="_Toc519611315"/>
      <w:bookmarkStart w:id="22" w:name="_Toc519611333"/>
      <w:bookmarkStart w:id="23" w:name="_Toc519656731"/>
      <w:bookmarkStart w:id="24" w:name="_Toc519656753"/>
      <w:bookmarkStart w:id="25" w:name="_Toc519656775"/>
      <w:bookmarkStart w:id="26" w:name="_Toc38184894"/>
      <w:bookmarkStart w:id="27" w:name="_Toc78260612"/>
      <w:r w:rsidRPr="007C3947">
        <w:rPr>
          <w:rFonts w:cs="Arial"/>
          <w:color w:val="000000" w:themeColor="text1"/>
        </w:rPr>
        <w:t>The intended audience of this document includes the following but is not limited to:</w:t>
      </w:r>
    </w:p>
    <w:p w:rsidR="00131411" w:rsidRPr="007C3947" w:rsidRDefault="009A745C" w:rsidP="00131411">
      <w:pPr>
        <w:pStyle w:val="BodyText"/>
        <w:numPr>
          <w:ilvl w:val="0"/>
          <w:numId w:val="29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User</w:t>
      </w:r>
    </w:p>
    <w:p w:rsidR="001108C7" w:rsidRDefault="001108C7" w:rsidP="001108C7">
      <w:pPr>
        <w:pStyle w:val="Heading2"/>
        <w:rPr>
          <w:kern w:val="32"/>
        </w:rPr>
      </w:pPr>
      <w:bookmarkStart w:id="28" w:name="_Toc401174732"/>
      <w:r>
        <w:rPr>
          <w:kern w:val="32"/>
        </w:rPr>
        <w:t>Acronyms</w:t>
      </w:r>
      <w:bookmarkEnd w:id="18"/>
      <w:bookmarkEnd w:id="19"/>
      <w:bookmarkEnd w:id="20"/>
      <w:bookmarkEnd w:id="21"/>
      <w:bookmarkEnd w:id="22"/>
      <w:r>
        <w:rPr>
          <w:kern w:val="32"/>
        </w:rPr>
        <w:t xml:space="preserve"> and Abbreviations</w:t>
      </w:r>
      <w:bookmarkEnd w:id="23"/>
      <w:bookmarkEnd w:id="24"/>
      <w:bookmarkEnd w:id="25"/>
      <w:bookmarkEnd w:id="26"/>
      <w:bookmarkEnd w:id="27"/>
      <w:bookmarkEnd w:id="28"/>
    </w:p>
    <w:p w:rsidR="001108C7" w:rsidRDefault="001108C7" w:rsidP="001108C7">
      <w:pPr>
        <w:rPr>
          <w:kern w:val="32"/>
        </w:rPr>
      </w:pP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2660"/>
        <w:gridCol w:w="6960"/>
      </w:tblGrid>
      <w:tr w:rsidR="001108C7" w:rsidTr="00B0762C">
        <w:tc>
          <w:tcPr>
            <w:tcW w:w="2660" w:type="dxa"/>
            <w:tcBorders>
              <w:bottom w:val="single" w:sz="12" w:space="0" w:color="000000"/>
            </w:tcBorders>
          </w:tcPr>
          <w:p w:rsidR="001108C7" w:rsidRDefault="001108C7" w:rsidP="00B0762C">
            <w:pPr>
              <w:pStyle w:val="TableHeading"/>
              <w:rPr>
                <w:kern w:val="32"/>
              </w:rPr>
            </w:pPr>
            <w:r>
              <w:rPr>
                <w:kern w:val="32"/>
              </w:rPr>
              <w:t>Acronym</w:t>
            </w:r>
          </w:p>
        </w:tc>
        <w:tc>
          <w:tcPr>
            <w:tcW w:w="6960" w:type="dxa"/>
            <w:tcBorders>
              <w:bottom w:val="single" w:sz="12" w:space="0" w:color="000000"/>
            </w:tcBorders>
          </w:tcPr>
          <w:p w:rsidR="001108C7" w:rsidRDefault="001108C7" w:rsidP="00B0762C">
            <w:pPr>
              <w:pStyle w:val="TableHeading"/>
              <w:rPr>
                <w:kern w:val="32"/>
              </w:rPr>
            </w:pPr>
            <w:r>
              <w:rPr>
                <w:kern w:val="32"/>
              </w:rPr>
              <w:t>Explanation</w:t>
            </w:r>
          </w:p>
        </w:tc>
      </w:tr>
      <w:tr w:rsidR="001108C7" w:rsidTr="00B0762C">
        <w:tc>
          <w:tcPr>
            <w:tcW w:w="2660" w:type="dxa"/>
            <w:tcBorders>
              <w:top w:val="single" w:sz="12" w:space="0" w:color="000000"/>
              <w:bottom w:val="single" w:sz="6" w:space="0" w:color="000000"/>
            </w:tcBorders>
          </w:tcPr>
          <w:p w:rsidR="001108C7" w:rsidRDefault="003C0D51" w:rsidP="00B0762C">
            <w:pPr>
              <w:pStyle w:val="Tabletext"/>
            </w:pPr>
            <w:r>
              <w:t>API</w:t>
            </w:r>
          </w:p>
        </w:tc>
        <w:tc>
          <w:tcPr>
            <w:tcW w:w="6960" w:type="dxa"/>
            <w:tcBorders>
              <w:top w:val="single" w:sz="12" w:space="0" w:color="000000"/>
              <w:bottom w:val="single" w:sz="6" w:space="0" w:color="000000"/>
            </w:tcBorders>
          </w:tcPr>
          <w:p w:rsidR="001108C7" w:rsidRDefault="003C0D51" w:rsidP="00B0762C">
            <w:pPr>
              <w:pStyle w:val="Tabletext"/>
            </w:pPr>
            <w:r>
              <w:rPr>
                <w:rFonts w:cs="Arial"/>
                <w:color w:val="545454"/>
                <w:shd w:val="clear" w:color="auto" w:fill="FFFFFF"/>
              </w:rPr>
              <w:t>Application Programming Interface</w:t>
            </w:r>
          </w:p>
        </w:tc>
      </w:tr>
      <w:tr w:rsidR="001108C7" w:rsidTr="003C0D51">
        <w:tc>
          <w:tcPr>
            <w:tcW w:w="2660" w:type="dxa"/>
            <w:tcBorders>
              <w:top w:val="single" w:sz="6" w:space="0" w:color="000000"/>
              <w:bottom w:val="single" w:sz="6" w:space="0" w:color="000000"/>
            </w:tcBorders>
          </w:tcPr>
          <w:p w:rsidR="001108C7" w:rsidRDefault="003C0D51" w:rsidP="00B0762C">
            <w:pPr>
              <w:pStyle w:val="Tabletext"/>
            </w:pPr>
            <w:r>
              <w:t>HTTP</w:t>
            </w:r>
          </w:p>
        </w:tc>
        <w:tc>
          <w:tcPr>
            <w:tcW w:w="6960" w:type="dxa"/>
            <w:tcBorders>
              <w:top w:val="single" w:sz="6" w:space="0" w:color="000000"/>
              <w:bottom w:val="single" w:sz="6" w:space="0" w:color="000000"/>
            </w:tcBorders>
          </w:tcPr>
          <w:p w:rsidR="001108C7" w:rsidRDefault="003C0D51" w:rsidP="00B0762C">
            <w:pPr>
              <w:pStyle w:val="Tabletext"/>
            </w:pPr>
            <w:r>
              <w:rPr>
                <w:rFonts w:cs="Arial"/>
                <w:color w:val="545454"/>
                <w:shd w:val="clear" w:color="auto" w:fill="FFFFFF"/>
              </w:rPr>
              <w:t>Hypertext Transfer Protocol</w:t>
            </w:r>
          </w:p>
        </w:tc>
      </w:tr>
      <w:tr w:rsidR="003C0D51" w:rsidTr="00B0762C">
        <w:tc>
          <w:tcPr>
            <w:tcW w:w="2660" w:type="dxa"/>
            <w:tcBorders>
              <w:top w:val="single" w:sz="6" w:space="0" w:color="000000"/>
            </w:tcBorders>
          </w:tcPr>
          <w:p w:rsidR="003C0D51" w:rsidRDefault="003C0D51" w:rsidP="00B0762C">
            <w:pPr>
              <w:pStyle w:val="Tabletext"/>
            </w:pPr>
            <w:r>
              <w:t>TCP/IP</w:t>
            </w:r>
          </w:p>
        </w:tc>
        <w:tc>
          <w:tcPr>
            <w:tcW w:w="6960" w:type="dxa"/>
            <w:tcBorders>
              <w:top w:val="single" w:sz="6" w:space="0" w:color="000000"/>
            </w:tcBorders>
          </w:tcPr>
          <w:p w:rsidR="003C0D51" w:rsidRDefault="003C0D51" w:rsidP="00B0762C">
            <w:pPr>
              <w:pStyle w:val="Tabletext"/>
              <w:rPr>
                <w:rFonts w:cs="Arial"/>
                <w:color w:val="545454"/>
                <w:shd w:val="clear" w:color="auto" w:fill="FFFFFF"/>
              </w:rPr>
            </w:pPr>
            <w:r w:rsidRPr="003C0D51">
              <w:rPr>
                <w:rFonts w:cs="Arial"/>
                <w:color w:val="545454"/>
                <w:shd w:val="clear" w:color="auto" w:fill="FFFFFF"/>
              </w:rPr>
              <w:t>Transmission Control Protocol/Internet Protocol</w:t>
            </w:r>
          </w:p>
        </w:tc>
      </w:tr>
    </w:tbl>
    <w:p w:rsidR="001108C7" w:rsidRDefault="001108C7" w:rsidP="009A4357">
      <w:pPr>
        <w:pStyle w:val="BodyText"/>
      </w:pPr>
    </w:p>
    <w:p w:rsidR="006A2C1A" w:rsidRDefault="006A2C1A">
      <w:pPr>
        <w:pStyle w:val="Heading2"/>
        <w:rPr>
          <w:kern w:val="32"/>
        </w:rPr>
      </w:pPr>
      <w:bookmarkStart w:id="29" w:name="_Toc38184895"/>
      <w:bookmarkStart w:id="30" w:name="_Toc78260613"/>
      <w:bookmarkStart w:id="31" w:name="_Toc401174733"/>
      <w:r>
        <w:rPr>
          <w:kern w:val="32"/>
        </w:rPr>
        <w:lastRenderedPageBreak/>
        <w:t>References</w:t>
      </w:r>
      <w:bookmarkEnd w:id="29"/>
      <w:bookmarkEnd w:id="30"/>
      <w:bookmarkEnd w:id="31"/>
      <w:r>
        <w:rPr>
          <w:kern w:val="32"/>
        </w:rPr>
        <w:t xml:space="preserve"> </w:t>
      </w:r>
    </w:p>
    <w:p w:rsidR="009A4357" w:rsidRPr="00F46DC7" w:rsidRDefault="009A4357" w:rsidP="00F46DC7">
      <w:pPr>
        <w:pStyle w:val="BodyText"/>
        <w:keepNext/>
      </w:pPr>
      <w:bookmarkStart w:id="32" w:name="_Toc516997588"/>
      <w:bookmarkStart w:id="33" w:name="_Toc516997653"/>
      <w:bookmarkStart w:id="34" w:name="_Toc519594521"/>
      <w:bookmarkStart w:id="35" w:name="_Toc519611317"/>
      <w:bookmarkStart w:id="36" w:name="_Toc519611335"/>
      <w:bookmarkStart w:id="37" w:name="_Toc519656733"/>
      <w:bookmarkStart w:id="38" w:name="_Toc519656755"/>
      <w:bookmarkStart w:id="39" w:name="_Toc519656777"/>
    </w:p>
    <w:p w:rsidR="006A2C1A" w:rsidRPr="00F46DC7" w:rsidRDefault="009A4357" w:rsidP="00F46DC7">
      <w:pPr>
        <w:rPr>
          <w:rFonts w:ascii="Arial" w:eastAsia="Calibri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:rsidR="006A2C1A" w:rsidRDefault="006A2C1A">
      <w:pPr>
        <w:pStyle w:val="Chapter"/>
      </w:pPr>
      <w:r>
        <w:lastRenderedPageBreak/>
        <w:t>Chapter</w:t>
      </w:r>
    </w:p>
    <w:p w:rsidR="006A2C1A" w:rsidRDefault="006A2C1A">
      <w:pPr>
        <w:pStyle w:val="ChapterNo"/>
      </w:pPr>
      <w:r>
        <w:t>2</w:t>
      </w:r>
    </w:p>
    <w:p w:rsidR="006A2C1A" w:rsidRDefault="006A2C1A">
      <w:pPr>
        <w:pStyle w:val="Heading1"/>
      </w:pPr>
      <w:bookmarkStart w:id="40" w:name="_Toc38184896"/>
      <w:bookmarkStart w:id="41" w:name="_Toc78260614"/>
      <w:bookmarkStart w:id="42" w:name="_Toc401174734"/>
      <w:r>
        <w:t>Design Overview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3118F1" w:rsidRDefault="00754359" w:rsidP="00041340">
      <w:pPr>
        <w:pStyle w:val="BodyText"/>
      </w:pPr>
      <w:r>
        <w:t xml:space="preserve">The </w:t>
      </w:r>
      <w:r w:rsidR="002C728E">
        <w:t xml:space="preserve">Study Case </w:t>
      </w:r>
      <w:r w:rsidR="00747F61">
        <w:t>is divided into two parts with the figure below</w:t>
      </w:r>
      <w:r w:rsidR="00094383">
        <w:t>.</w:t>
      </w:r>
    </w:p>
    <w:p w:rsidR="004F5C9A" w:rsidRDefault="00747F61" w:rsidP="004F5C9A">
      <w:pPr>
        <w:pStyle w:val="BodyText"/>
        <w:keepNext/>
        <w:ind w:left="0"/>
        <w:jc w:val="center"/>
      </w:pPr>
      <w:r>
        <w:object w:dxaOrig="7195" w:dyaOrig="28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194.25pt" o:ole="">
            <v:imagedata r:id="rId22" o:title=""/>
          </v:shape>
          <o:OLEObject Type="Embed" ProgID="PowerPoint.Show.12" ShapeID="_x0000_i1025" DrawAspect="Content" ObjectID="_1474950331" r:id="rId23"/>
        </w:object>
      </w:r>
    </w:p>
    <w:p w:rsidR="00041340" w:rsidRDefault="004F5C9A" w:rsidP="004F5C9A">
      <w:pPr>
        <w:pStyle w:val="Caption"/>
      </w:pPr>
      <w:bookmarkStart w:id="43" w:name="_Toc401175090"/>
      <w:r>
        <w:t xml:space="preserve">Figure </w:t>
      </w:r>
      <w:r w:rsidR="00737B05">
        <w:fldChar w:fldCharType="begin"/>
      </w:r>
      <w:r w:rsidR="00737B05">
        <w:instrText xml:space="preserve"> SEQ Figure \* ARABIC </w:instrText>
      </w:r>
      <w:r w:rsidR="00737B05">
        <w:fldChar w:fldCharType="separate"/>
      </w:r>
      <w:r>
        <w:rPr>
          <w:noProof/>
        </w:rPr>
        <w:t>1</w:t>
      </w:r>
      <w:r w:rsidR="00737B05">
        <w:rPr>
          <w:noProof/>
        </w:rPr>
        <w:fldChar w:fldCharType="end"/>
      </w:r>
      <w:r>
        <w:t>: Application architecture</w:t>
      </w:r>
      <w:bookmarkEnd w:id="43"/>
    </w:p>
    <w:p w:rsidR="005D6968" w:rsidRDefault="008472A7" w:rsidP="00747F61">
      <w:pPr>
        <w:pStyle w:val="Heading2"/>
      </w:pPr>
      <w:bookmarkStart w:id="44" w:name="_Toc332809236"/>
      <w:bookmarkStart w:id="45" w:name="_Toc401174735"/>
      <w:r>
        <w:t>Description components and technical</w:t>
      </w:r>
      <w:bookmarkEnd w:id="44"/>
      <w:bookmarkEnd w:id="45"/>
    </w:p>
    <w:p w:rsidR="00747F61" w:rsidRDefault="00747F61" w:rsidP="00747F61"/>
    <w:p w:rsidR="00747F61" w:rsidRDefault="00747F61" w:rsidP="00747F61">
      <w:pPr>
        <w:pStyle w:val="BodyText"/>
      </w:pPr>
      <w:r w:rsidRPr="00747F61">
        <w:rPr>
          <w:b/>
        </w:rPr>
        <w:t>Google Places API</w:t>
      </w:r>
      <w:r>
        <w:t>: the library to access and retrieve information from Google Places.</w:t>
      </w:r>
    </w:p>
    <w:p w:rsidR="00747F61" w:rsidRPr="00747F61" w:rsidRDefault="00747F61" w:rsidP="00747F61">
      <w:pPr>
        <w:pStyle w:val="BodyText"/>
        <w:sectPr w:rsidR="00747F61" w:rsidRPr="00747F61">
          <w:headerReference w:type="default" r:id="rId24"/>
          <w:headerReference w:type="first" r:id="rId25"/>
          <w:type w:val="oddPage"/>
          <w:pgSz w:w="12240" w:h="15840" w:code="1"/>
          <w:pgMar w:top="1418" w:right="1418" w:bottom="1418" w:left="1418" w:header="720" w:footer="720" w:gutter="0"/>
          <w:cols w:space="720"/>
          <w:titlePg/>
        </w:sectPr>
      </w:pPr>
      <w:r w:rsidRPr="00747F61">
        <w:rPr>
          <w:b/>
        </w:rPr>
        <w:t>Application</w:t>
      </w:r>
      <w:r>
        <w:t>: uses API to get information and retrieve them to save result.</w:t>
      </w:r>
    </w:p>
    <w:p w:rsidR="006A2C1A" w:rsidRDefault="006A2C1A">
      <w:pPr>
        <w:pStyle w:val="Chapter"/>
      </w:pPr>
      <w:r>
        <w:lastRenderedPageBreak/>
        <w:t>Chapter</w:t>
      </w:r>
    </w:p>
    <w:p w:rsidR="006A2C1A" w:rsidRDefault="006A2C1A">
      <w:pPr>
        <w:pStyle w:val="ChapterNo"/>
      </w:pPr>
      <w:r>
        <w:t>3</w:t>
      </w:r>
    </w:p>
    <w:p w:rsidR="006A2C1A" w:rsidRDefault="006A2C1A">
      <w:pPr>
        <w:pStyle w:val="Heading1"/>
      </w:pPr>
      <w:bookmarkStart w:id="46" w:name="_Toc38184899"/>
      <w:bookmarkStart w:id="47" w:name="_Toc78260617"/>
      <w:bookmarkStart w:id="48" w:name="_Toc401174736"/>
      <w:r>
        <w:t>Design Considerations</w:t>
      </w:r>
      <w:bookmarkEnd w:id="46"/>
      <w:bookmarkEnd w:id="47"/>
      <w:bookmarkEnd w:id="48"/>
    </w:p>
    <w:p w:rsidR="006A2C1A" w:rsidRDefault="006A2C1A">
      <w:pPr>
        <w:pStyle w:val="Heading2"/>
      </w:pPr>
      <w:bookmarkStart w:id="49" w:name="_Toc38184900"/>
      <w:bookmarkStart w:id="50" w:name="_Toc78260618"/>
      <w:bookmarkStart w:id="51" w:name="_Toc401174737"/>
      <w:r>
        <w:t>Dependencies</w:t>
      </w:r>
      <w:bookmarkEnd w:id="49"/>
      <w:bookmarkEnd w:id="50"/>
      <w:bookmarkEnd w:id="51"/>
    </w:p>
    <w:p w:rsidR="00A61537" w:rsidRPr="007C3947" w:rsidRDefault="00244C53" w:rsidP="00A61537">
      <w:pPr>
        <w:pStyle w:val="ListBullet"/>
        <w:numPr>
          <w:ilvl w:val="0"/>
          <w:numId w:val="31"/>
        </w:numPr>
        <w:ind w:left="1080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Any operating system.</w:t>
      </w:r>
    </w:p>
    <w:p w:rsidR="00321F4E" w:rsidRDefault="00244C53" w:rsidP="00244C53">
      <w:pPr>
        <w:pStyle w:val="ListBullet"/>
        <w:numPr>
          <w:ilvl w:val="0"/>
          <w:numId w:val="31"/>
        </w:numPr>
        <w:ind w:left="1080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Python 2.7.</w:t>
      </w:r>
    </w:p>
    <w:p w:rsidR="006A2C1A" w:rsidRDefault="00244C53" w:rsidP="00321F4E">
      <w:pPr>
        <w:pStyle w:val="ListBullet"/>
        <w:numPr>
          <w:ilvl w:val="0"/>
          <w:numId w:val="31"/>
        </w:numPr>
        <w:ind w:left="1080"/>
      </w:pPr>
      <w:r>
        <w:rPr>
          <w:rFonts w:cs="Arial"/>
          <w:color w:val="000000" w:themeColor="text1"/>
        </w:rPr>
        <w:t>Terminal command line</w:t>
      </w:r>
      <w:r w:rsidR="002107C6">
        <w:rPr>
          <w:rFonts w:cs="Arial"/>
          <w:color w:val="000000" w:themeColor="text1"/>
        </w:rPr>
        <w:t>.</w:t>
      </w:r>
    </w:p>
    <w:p w:rsidR="006A2C1A" w:rsidRDefault="006A2C1A">
      <w:pPr>
        <w:pStyle w:val="Heading2"/>
      </w:pPr>
      <w:r>
        <w:t xml:space="preserve"> </w:t>
      </w:r>
      <w:bookmarkStart w:id="52" w:name="_Toc38184901"/>
      <w:bookmarkStart w:id="53" w:name="_Toc78260619"/>
      <w:bookmarkStart w:id="54" w:name="_Toc401174738"/>
      <w:r>
        <w:t>Constraints</w:t>
      </w:r>
      <w:bookmarkEnd w:id="52"/>
      <w:bookmarkEnd w:id="53"/>
      <w:bookmarkEnd w:id="54"/>
    </w:p>
    <w:p w:rsidR="00321F4E" w:rsidRDefault="0030550E" w:rsidP="00AC458F">
      <w:pPr>
        <w:pStyle w:val="ListBullet"/>
        <w:ind w:left="0" w:firstLine="567"/>
        <w:rPr>
          <w:rFonts w:cs="Arial"/>
        </w:rPr>
      </w:pPr>
      <w:r>
        <w:t>N/A</w:t>
      </w:r>
    </w:p>
    <w:p w:rsidR="00321F4E" w:rsidRDefault="00321F4E" w:rsidP="00321F4E">
      <w:pPr>
        <w:pStyle w:val="Heading2"/>
      </w:pPr>
      <w:bookmarkStart w:id="55" w:name="_Toc38184903"/>
      <w:bookmarkStart w:id="56" w:name="_Toc78260621"/>
      <w:bookmarkStart w:id="57" w:name="_Toc332809246"/>
      <w:bookmarkStart w:id="58" w:name="_Toc401174739"/>
      <w:r>
        <w:t>Design Methods</w:t>
      </w:r>
      <w:bookmarkEnd w:id="55"/>
      <w:bookmarkEnd w:id="56"/>
      <w:bookmarkEnd w:id="57"/>
      <w:bookmarkEnd w:id="58"/>
    </w:p>
    <w:p w:rsidR="00321F4E" w:rsidRDefault="00DF2263" w:rsidP="00321F4E">
      <w:pPr>
        <w:pStyle w:val="BodyText"/>
        <w:ind w:left="0" w:firstLine="567"/>
      </w:pPr>
      <w:r>
        <w:t>N/A</w:t>
      </w:r>
    </w:p>
    <w:p w:rsidR="00321F4E" w:rsidRDefault="00321F4E" w:rsidP="00AC458F">
      <w:pPr>
        <w:pStyle w:val="ListBullet"/>
        <w:ind w:left="0" w:firstLine="567"/>
        <w:sectPr w:rsidR="00321F4E">
          <w:type w:val="oddPage"/>
          <w:pgSz w:w="12240" w:h="15840" w:code="1"/>
          <w:pgMar w:top="1418" w:right="1418" w:bottom="1418" w:left="1418" w:header="720" w:footer="720" w:gutter="0"/>
          <w:cols w:space="720"/>
          <w:titlePg/>
        </w:sectPr>
      </w:pPr>
    </w:p>
    <w:p w:rsidR="006A2C1A" w:rsidRDefault="006A2C1A">
      <w:pPr>
        <w:pStyle w:val="Chapter"/>
      </w:pPr>
      <w:r>
        <w:lastRenderedPageBreak/>
        <w:t xml:space="preserve">Chapter </w:t>
      </w:r>
    </w:p>
    <w:p w:rsidR="006A2C1A" w:rsidRDefault="006A2C1A">
      <w:pPr>
        <w:pStyle w:val="ChapterNo"/>
      </w:pPr>
      <w:r>
        <w:t>4</w:t>
      </w:r>
    </w:p>
    <w:p w:rsidR="006A2C1A" w:rsidRDefault="006A2C1A">
      <w:pPr>
        <w:pStyle w:val="Heading1"/>
      </w:pPr>
      <w:bookmarkStart w:id="59" w:name="_Toc38184904"/>
      <w:bookmarkStart w:id="60" w:name="_Toc78260622"/>
      <w:bookmarkStart w:id="61" w:name="_Toc401174740"/>
      <w:r>
        <w:t>Architectural Strategies</w:t>
      </w:r>
      <w:bookmarkEnd w:id="59"/>
      <w:bookmarkEnd w:id="60"/>
      <w:bookmarkEnd w:id="61"/>
    </w:p>
    <w:p w:rsidR="006A2C1A" w:rsidRDefault="006A2C1A">
      <w:pPr>
        <w:pStyle w:val="BodyText"/>
      </w:pPr>
    </w:p>
    <w:p w:rsidR="006A2C1A" w:rsidRDefault="006A2C1A">
      <w:pPr>
        <w:pStyle w:val="Heading2"/>
      </w:pPr>
      <w:bookmarkStart w:id="62" w:name="_Toc38184905"/>
      <w:bookmarkStart w:id="63" w:name="_Toc78260623"/>
      <w:bookmarkStart w:id="64" w:name="_Toc401174741"/>
      <w:r>
        <w:t>Programming Environment</w:t>
      </w:r>
      <w:bookmarkEnd w:id="62"/>
      <w:bookmarkEnd w:id="63"/>
      <w:bookmarkEnd w:id="64"/>
    </w:p>
    <w:p w:rsidR="007C3C62" w:rsidRDefault="00632EAD" w:rsidP="0046758C">
      <w:pPr>
        <w:pStyle w:val="BodyText"/>
        <w:numPr>
          <w:ilvl w:val="0"/>
          <w:numId w:val="21"/>
        </w:numPr>
        <w:ind w:left="1080"/>
      </w:pPr>
      <w:r>
        <w:t>Windows 8.1</w:t>
      </w:r>
    </w:p>
    <w:p w:rsidR="007C131E" w:rsidRDefault="00632EAD" w:rsidP="0046758C">
      <w:pPr>
        <w:pStyle w:val="BodyText"/>
        <w:numPr>
          <w:ilvl w:val="0"/>
          <w:numId w:val="21"/>
        </w:numPr>
        <w:ind w:left="1080"/>
      </w:pPr>
      <w:r>
        <w:t>Eclipse 4.4 tool (PyDev), Cy</w:t>
      </w:r>
      <w:r w:rsidR="00F4712C">
        <w:t>g</w:t>
      </w:r>
      <w:bookmarkStart w:id="65" w:name="_GoBack"/>
      <w:bookmarkEnd w:id="65"/>
      <w:r>
        <w:t xml:space="preserve">win </w:t>
      </w:r>
      <w:r w:rsidR="00C713AB">
        <w:t xml:space="preserve">(python 2.7) </w:t>
      </w:r>
      <w:r>
        <w:t>runtime environment.</w:t>
      </w:r>
    </w:p>
    <w:p w:rsidR="0099718E" w:rsidRDefault="0099718E" w:rsidP="0099718E">
      <w:pPr>
        <w:pStyle w:val="Heading2"/>
      </w:pPr>
      <w:bookmarkStart w:id="66" w:name="_Toc38184907"/>
      <w:bookmarkStart w:id="67" w:name="_Toc78260625"/>
      <w:bookmarkStart w:id="68" w:name="_Toc332809249"/>
      <w:bookmarkStart w:id="69" w:name="_Toc401174742"/>
      <w:r>
        <w:t>Memory Management Policy</w:t>
      </w:r>
      <w:bookmarkEnd w:id="66"/>
      <w:bookmarkEnd w:id="67"/>
      <w:bookmarkEnd w:id="68"/>
      <w:bookmarkEnd w:id="69"/>
    </w:p>
    <w:p w:rsidR="0099718E" w:rsidRDefault="002C45E9" w:rsidP="00E55A7D">
      <w:pPr>
        <w:pStyle w:val="BodyText"/>
        <w:ind w:left="0" w:firstLine="540"/>
      </w:pPr>
      <w:r>
        <w:t>N/A</w:t>
      </w:r>
    </w:p>
    <w:p w:rsidR="0099718E" w:rsidRDefault="0099718E" w:rsidP="0099718E">
      <w:pPr>
        <w:pStyle w:val="Heading3"/>
      </w:pPr>
      <w:bookmarkStart w:id="70" w:name="_Toc38184909"/>
      <w:bookmarkStart w:id="71" w:name="_Toc78260627"/>
      <w:bookmarkStart w:id="72" w:name="_Toc332809250"/>
      <w:bookmarkStart w:id="73" w:name="_Toc401174743"/>
      <w:r>
        <w:t>Response Time</w:t>
      </w:r>
      <w:bookmarkEnd w:id="70"/>
      <w:bookmarkEnd w:id="71"/>
      <w:bookmarkEnd w:id="72"/>
      <w:bookmarkEnd w:id="73"/>
    </w:p>
    <w:p w:rsidR="0099718E" w:rsidRDefault="0099718E" w:rsidP="00E55A7D">
      <w:pPr>
        <w:pStyle w:val="BodyText"/>
        <w:ind w:left="0" w:firstLine="540"/>
      </w:pPr>
      <w:r>
        <w:t>Request &amp; response time should be less than 5s.</w:t>
      </w:r>
    </w:p>
    <w:p w:rsidR="0099718E" w:rsidRDefault="0099718E" w:rsidP="0099718E">
      <w:pPr>
        <w:pStyle w:val="Heading3"/>
      </w:pPr>
      <w:bookmarkStart w:id="74" w:name="_Toc332809251"/>
      <w:bookmarkStart w:id="75" w:name="_Toc401174744"/>
      <w:r>
        <w:t>Inter-Process Communication Mechanism</w:t>
      </w:r>
      <w:bookmarkEnd w:id="74"/>
      <w:bookmarkEnd w:id="75"/>
    </w:p>
    <w:p w:rsidR="0099718E" w:rsidRDefault="0099718E" w:rsidP="00E55A7D">
      <w:pPr>
        <w:pStyle w:val="BodyText"/>
        <w:ind w:left="0" w:firstLine="567"/>
      </w:pPr>
      <w:r>
        <w:t xml:space="preserve">TCP/IP will be used for communication between </w:t>
      </w:r>
      <w:r w:rsidR="008A6179">
        <w:t>application and internet.</w:t>
      </w:r>
    </w:p>
    <w:p w:rsidR="0099718E" w:rsidRDefault="0099718E" w:rsidP="0099718E">
      <w:pPr>
        <w:pStyle w:val="Heading2"/>
      </w:pPr>
      <w:bookmarkStart w:id="76" w:name="_Toc332809252"/>
      <w:bookmarkStart w:id="77" w:name="_Toc401174745"/>
      <w:r>
        <w:t>Logging and Tracing</w:t>
      </w:r>
      <w:bookmarkEnd w:id="76"/>
      <w:bookmarkEnd w:id="77"/>
    </w:p>
    <w:p w:rsidR="006A2C1A" w:rsidRDefault="008A6179" w:rsidP="00E55A7D">
      <w:pPr>
        <w:pStyle w:val="BodyText"/>
        <w:ind w:left="0" w:firstLine="567"/>
        <w:sectPr w:rsidR="006A2C1A">
          <w:type w:val="oddPage"/>
          <w:pgSz w:w="12240" w:h="15840" w:code="1"/>
          <w:pgMar w:top="1418" w:right="1418" w:bottom="1418" w:left="1418" w:header="720" w:footer="720" w:gutter="0"/>
          <w:cols w:space="720"/>
          <w:titlePg/>
        </w:sectPr>
      </w:pPr>
      <w:r>
        <w:t>N/A</w:t>
      </w:r>
    </w:p>
    <w:p w:rsidR="006A2C1A" w:rsidRDefault="006A2C1A">
      <w:pPr>
        <w:pStyle w:val="Chapter"/>
      </w:pPr>
      <w:r>
        <w:lastRenderedPageBreak/>
        <w:t>Chapter</w:t>
      </w:r>
    </w:p>
    <w:p w:rsidR="006A2C1A" w:rsidRDefault="006A2C1A">
      <w:pPr>
        <w:pStyle w:val="ChapterNo"/>
      </w:pPr>
      <w:r>
        <w:t>5</w:t>
      </w:r>
    </w:p>
    <w:p w:rsidR="005279F9" w:rsidRPr="005279F9" w:rsidRDefault="00AD4206" w:rsidP="00C80BAB">
      <w:pPr>
        <w:pStyle w:val="Heading1"/>
      </w:pPr>
      <w:bookmarkStart w:id="78" w:name="_Toc401174746"/>
      <w:r>
        <w:t>Functional Design</w:t>
      </w:r>
      <w:bookmarkEnd w:id="78"/>
    </w:p>
    <w:p w:rsidR="00850635" w:rsidRDefault="008F56EA" w:rsidP="00F12A93">
      <w:pPr>
        <w:pStyle w:val="Heading2"/>
      </w:pPr>
      <w:bookmarkStart w:id="79" w:name="_Toc401174747"/>
      <w:r>
        <w:t>Common</w:t>
      </w:r>
      <w:bookmarkEnd w:id="79"/>
    </w:p>
    <w:p w:rsidR="008F56EA" w:rsidRDefault="00934A46" w:rsidP="00934A46">
      <w:pPr>
        <w:pStyle w:val="Heading3"/>
      </w:pPr>
      <w:bookmarkStart w:id="80" w:name="_Toc401174748"/>
      <w:r>
        <w:t>G</w:t>
      </w:r>
      <w:r w:rsidRPr="00934A46">
        <w:t>et information from internet</w:t>
      </w:r>
      <w:bookmarkEnd w:id="80"/>
    </w:p>
    <w:p w:rsidR="00CC4A8F" w:rsidRPr="00E65F1B" w:rsidRDefault="00CC4A8F" w:rsidP="007C7C16">
      <w:pPr>
        <w:ind w:left="2520" w:hanging="1980"/>
        <w:rPr>
          <w:rFonts w:ascii="Arial" w:eastAsia="Calibri" w:hAnsi="Arial" w:cs="Arial"/>
        </w:rPr>
      </w:pPr>
      <w:r w:rsidRPr="00F55BB5">
        <w:rPr>
          <w:rFonts w:ascii="Arial" w:hAnsi="Arial" w:cs="Arial"/>
          <w:b/>
        </w:rPr>
        <w:t>Functionality ID:</w:t>
      </w:r>
      <w:r>
        <w:rPr>
          <w:rFonts w:ascii="Arial" w:hAnsi="Arial" w:cs="Arial"/>
          <w:b/>
        </w:rPr>
        <w:tab/>
      </w:r>
      <w:r w:rsidR="009721DE">
        <w:rPr>
          <w:rFonts w:ascii="Arial" w:hAnsi="Arial" w:cs="Arial"/>
        </w:rPr>
        <w:t>func</w:t>
      </w:r>
      <w:r w:rsidR="006A4700" w:rsidRPr="006A4700">
        <w:rPr>
          <w:rFonts w:ascii="Arial" w:hAnsi="Arial" w:cs="Arial"/>
        </w:rPr>
        <w:t>_01</w:t>
      </w:r>
    </w:p>
    <w:p w:rsidR="00CD6544" w:rsidRDefault="00CC4A8F" w:rsidP="00125C1D">
      <w:pPr>
        <w:ind w:left="2520" w:hanging="1980"/>
        <w:rPr>
          <w:rFonts w:ascii="Arial" w:hAnsi="Arial" w:cs="Arial"/>
        </w:rPr>
      </w:pPr>
      <w:r w:rsidRPr="00F55BB5">
        <w:rPr>
          <w:rFonts w:ascii="Arial" w:hAnsi="Arial" w:cs="Arial"/>
          <w:b/>
        </w:rPr>
        <w:t>Description:</w:t>
      </w:r>
      <w:r>
        <w:rPr>
          <w:rFonts w:ascii="Arial" w:hAnsi="Arial" w:cs="Arial"/>
          <w:b/>
          <w:sz w:val="24"/>
          <w:szCs w:val="24"/>
        </w:rPr>
        <w:tab/>
      </w:r>
      <w:r w:rsidR="002916E5" w:rsidRPr="002916E5">
        <w:rPr>
          <w:rFonts w:ascii="Arial" w:hAnsi="Arial" w:cs="Arial"/>
        </w:rPr>
        <w:t>By using Internet Service (google.com) to collect the information of the restaurants in Ho Chi Minh, Viet Nam.</w:t>
      </w:r>
    </w:p>
    <w:p w:rsidR="002916E5" w:rsidRDefault="002916E5" w:rsidP="00125C1D">
      <w:pPr>
        <w:ind w:left="2520" w:hanging="198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99244B">
        <w:rPr>
          <w:rFonts w:ascii="Arial" w:hAnsi="Arial" w:cs="Arial"/>
        </w:rPr>
        <w:t>User can type the command in terminal to get information from internet</w:t>
      </w:r>
      <w:r w:rsidR="0099244B" w:rsidRPr="0099244B">
        <w:rPr>
          <w:rFonts w:ascii="Arial" w:hAnsi="Arial" w:cs="Arial"/>
        </w:rPr>
        <w:t>. The scripts will retrieve information from data and show to user the name, address and phone number of these restaurants.</w:t>
      </w:r>
    </w:p>
    <w:p w:rsidR="008F56EA" w:rsidRDefault="0099244B" w:rsidP="006035B0">
      <w:pPr>
        <w:ind w:left="2520" w:hanging="1980"/>
        <w:rPr>
          <w:rFonts w:ascii="Arial" w:hAnsi="Arial" w:cs="Arial"/>
        </w:rPr>
      </w:pPr>
      <w:r>
        <w:rPr>
          <w:rFonts w:ascii="Arial" w:hAnsi="Arial" w:cs="Arial"/>
        </w:rPr>
        <w:tab/>
        <w:t>User can consider to save information have got to local disk (refer in</w:t>
      </w:r>
      <w:r w:rsidR="002C5B11">
        <w:rPr>
          <w:rFonts w:ascii="Arial" w:hAnsi="Arial" w:cs="Arial"/>
        </w:rPr>
        <w:t xml:space="preserve"> section</w:t>
      </w:r>
      <w:r>
        <w:rPr>
          <w:rFonts w:ascii="Arial" w:hAnsi="Arial" w:cs="Arial"/>
        </w:rPr>
        <w:t xml:space="preserve"> </w:t>
      </w:r>
      <w:hyperlink w:anchor="_Saving_result_to" w:history="1">
        <w:r w:rsidRPr="0099244B">
          <w:rPr>
            <w:rStyle w:val="Hyperlink"/>
            <w:rFonts w:ascii="Arial" w:hAnsi="Arial" w:cs="Arial"/>
          </w:rPr>
          <w:t>5.1.2</w:t>
        </w:r>
      </w:hyperlink>
      <w:r>
        <w:rPr>
          <w:rFonts w:ascii="Arial" w:hAnsi="Arial" w:cs="Arial"/>
        </w:rPr>
        <w:t>).</w:t>
      </w:r>
    </w:p>
    <w:p w:rsidR="00C6318B" w:rsidRPr="006035B0" w:rsidRDefault="00C6318B" w:rsidP="00C6318B">
      <w:pPr>
        <w:rPr>
          <w:rFonts w:ascii="Arial" w:hAnsi="Arial" w:cs="Arial"/>
        </w:rPr>
      </w:pPr>
    </w:p>
    <w:p w:rsidR="00211FEA" w:rsidRDefault="007C7C16" w:rsidP="00211FEA">
      <w:pPr>
        <w:keepNext/>
        <w:jc w:val="center"/>
      </w:pPr>
      <w:r>
        <w:rPr>
          <w:noProof/>
          <w:lang w:eastAsia="ja-JP"/>
        </w:rPr>
        <w:drawing>
          <wp:inline distT="0" distB="0" distL="0" distR="0" wp14:anchorId="07DCD24C" wp14:editId="3D7C52A0">
            <wp:extent cx="3981450" cy="2524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544" w:rsidRDefault="00211FEA" w:rsidP="00211FEA">
      <w:pPr>
        <w:pStyle w:val="Caption"/>
      </w:pPr>
      <w:bookmarkStart w:id="81" w:name="_Toc401175091"/>
      <w:r>
        <w:t xml:space="preserve">Figure </w:t>
      </w:r>
      <w:fldSimple w:instr=" SEQ Figure \* ARABIC ">
        <w:r w:rsidR="004F5C9A">
          <w:rPr>
            <w:noProof/>
          </w:rPr>
          <w:t>2</w:t>
        </w:r>
      </w:fldSimple>
      <w:r>
        <w:t>: Retrieve information</w:t>
      </w:r>
      <w:bookmarkEnd w:id="81"/>
    </w:p>
    <w:p w:rsidR="00CD6544" w:rsidRDefault="004E545C" w:rsidP="004E545C">
      <w:pPr>
        <w:pStyle w:val="Heading3"/>
      </w:pPr>
      <w:bookmarkStart w:id="82" w:name="_Saving_result_to"/>
      <w:bookmarkStart w:id="83" w:name="_Toc401174749"/>
      <w:bookmarkEnd w:id="82"/>
      <w:r>
        <w:lastRenderedPageBreak/>
        <w:t>S</w:t>
      </w:r>
      <w:r w:rsidRPr="004E545C">
        <w:t>aving result to review offline</w:t>
      </w:r>
      <w:bookmarkEnd w:id="83"/>
    </w:p>
    <w:p w:rsidR="00CC4A8F" w:rsidRPr="00842264" w:rsidRDefault="00CC4A8F" w:rsidP="007C7C16">
      <w:pPr>
        <w:ind w:left="2520" w:hanging="1980"/>
        <w:rPr>
          <w:rFonts w:ascii="Arial" w:eastAsia="Calibri" w:hAnsi="Arial" w:cs="Arial"/>
        </w:rPr>
      </w:pPr>
      <w:r w:rsidRPr="00F55BB5">
        <w:rPr>
          <w:rFonts w:ascii="Arial" w:hAnsi="Arial" w:cs="Arial"/>
          <w:b/>
        </w:rPr>
        <w:t>Functionality ID:</w:t>
      </w:r>
      <w:r>
        <w:rPr>
          <w:rFonts w:ascii="Arial" w:hAnsi="Arial" w:cs="Arial"/>
          <w:b/>
        </w:rPr>
        <w:tab/>
      </w:r>
      <w:r w:rsidR="006A4700">
        <w:rPr>
          <w:rFonts w:ascii="Arial" w:hAnsi="Arial" w:cs="Arial"/>
        </w:rPr>
        <w:t>func_02</w:t>
      </w:r>
    </w:p>
    <w:p w:rsidR="00CD6544" w:rsidRDefault="00CC4A8F" w:rsidP="00125C1D">
      <w:pPr>
        <w:ind w:left="2520" w:hanging="1980"/>
        <w:rPr>
          <w:rFonts w:ascii="Arial" w:hAnsi="Arial" w:cs="Arial"/>
        </w:rPr>
      </w:pPr>
      <w:r w:rsidRPr="00F55BB5">
        <w:rPr>
          <w:rFonts w:ascii="Arial" w:hAnsi="Arial" w:cs="Arial"/>
          <w:b/>
        </w:rPr>
        <w:t>Description:</w:t>
      </w:r>
      <w:r>
        <w:rPr>
          <w:rFonts w:ascii="Arial" w:hAnsi="Arial" w:cs="Arial"/>
          <w:b/>
          <w:sz w:val="24"/>
          <w:szCs w:val="24"/>
        </w:rPr>
        <w:tab/>
      </w:r>
      <w:r w:rsidR="006035B0" w:rsidRPr="006035B0">
        <w:rPr>
          <w:rFonts w:ascii="Arial" w:hAnsi="Arial" w:cs="Arial"/>
        </w:rPr>
        <w:t>After get information, the teminal is waiting for user</w:t>
      </w:r>
      <w:r w:rsidR="006035B0">
        <w:rPr>
          <w:rFonts w:ascii="Arial" w:hAnsi="Arial" w:cs="Arial"/>
        </w:rPr>
        <w:t>’s</w:t>
      </w:r>
      <w:r w:rsidR="006035B0" w:rsidRPr="006035B0">
        <w:rPr>
          <w:rFonts w:ascii="Arial" w:hAnsi="Arial" w:cs="Arial"/>
        </w:rPr>
        <w:t xml:space="preserve"> acceptance </w:t>
      </w:r>
      <w:r w:rsidR="006035B0">
        <w:rPr>
          <w:rFonts w:ascii="Arial" w:hAnsi="Arial" w:cs="Arial"/>
        </w:rPr>
        <w:t>to save it to local disk.</w:t>
      </w:r>
    </w:p>
    <w:p w:rsidR="006035B0" w:rsidRDefault="006035B0" w:rsidP="00125C1D">
      <w:pPr>
        <w:ind w:left="2520" w:hanging="198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6035B0">
        <w:rPr>
          <w:rFonts w:ascii="Arial" w:hAnsi="Arial" w:cs="Arial"/>
        </w:rPr>
        <w:t>User type Yes or No to save information or not.</w:t>
      </w:r>
      <w:r>
        <w:rPr>
          <w:rFonts w:ascii="Arial" w:hAnsi="Arial" w:cs="Arial"/>
        </w:rPr>
        <w:t xml:space="preserve"> The file will appear on local disk in same with the scripts location.</w:t>
      </w:r>
    </w:p>
    <w:p w:rsidR="00C6318B" w:rsidRPr="006035B0" w:rsidRDefault="00C6318B" w:rsidP="00C6318B">
      <w:pPr>
        <w:rPr>
          <w:rFonts w:ascii="Arial" w:hAnsi="Arial" w:cs="Arial"/>
        </w:rPr>
      </w:pPr>
    </w:p>
    <w:p w:rsidR="008007EA" w:rsidRDefault="007C7C16" w:rsidP="008007EA">
      <w:pPr>
        <w:keepNext/>
        <w:jc w:val="center"/>
      </w:pPr>
      <w:r>
        <w:rPr>
          <w:noProof/>
          <w:lang w:eastAsia="ja-JP"/>
        </w:rPr>
        <w:drawing>
          <wp:inline distT="0" distB="0" distL="0" distR="0" wp14:anchorId="657A939F" wp14:editId="2A7E3040">
            <wp:extent cx="4095750" cy="2305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EBF" w:rsidRPr="003779B3" w:rsidRDefault="008007EA" w:rsidP="008007EA">
      <w:pPr>
        <w:pStyle w:val="Caption"/>
      </w:pPr>
      <w:bookmarkStart w:id="84" w:name="_Toc401175092"/>
      <w:r>
        <w:t xml:space="preserve">Figure </w:t>
      </w:r>
      <w:fldSimple w:instr=" SEQ Figure \* ARABIC ">
        <w:r w:rsidR="004F5C9A">
          <w:rPr>
            <w:noProof/>
          </w:rPr>
          <w:t>3</w:t>
        </w:r>
      </w:fldSimple>
      <w:r>
        <w:t>: Save information</w:t>
      </w:r>
      <w:bookmarkEnd w:id="84"/>
    </w:p>
    <w:sectPr w:rsidR="002E0EBF" w:rsidRPr="003779B3" w:rsidSect="001F4E3A">
      <w:headerReference w:type="even" r:id="rId28"/>
      <w:type w:val="oddPage"/>
      <w:pgSz w:w="12240" w:h="15840" w:code="1"/>
      <w:pgMar w:top="1411" w:right="1411" w:bottom="1411" w:left="141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B05" w:rsidRDefault="00737B05">
      <w:r>
        <w:separator/>
      </w:r>
    </w:p>
  </w:endnote>
  <w:endnote w:type="continuationSeparator" w:id="0">
    <w:p w:rsidR="00737B05" w:rsidRDefault="00737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Arial Bol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737B05">
    <w:pPr>
      <w:pStyle w:val="Footer"/>
      <w:rPr>
        <w:rStyle w:val="PageNumber"/>
      </w:rPr>
    </w:pPr>
    <w:r>
      <w:fldChar w:fldCharType="begin"/>
    </w:r>
    <w:r>
      <w:instrText xml:space="preserve"> STYLEREF "Doc Type" \* MERGEFORMAT </w:instrText>
    </w:r>
    <w:r>
      <w:fldChar w:fldCharType="separate"/>
    </w:r>
    <w:r w:rsidR="003410B9">
      <w:rPr>
        <w:noProof/>
      </w:rPr>
      <w:t>Template</w:t>
    </w:r>
    <w:r>
      <w:rPr>
        <w:noProof/>
      </w:rPr>
      <w:fldChar w:fldCharType="end"/>
    </w:r>
    <w:r w:rsidR="003410B9">
      <w:tab/>
    </w:r>
    <w:r w:rsidR="003410B9">
      <w:rPr>
        <w:rStyle w:val="PageNumber"/>
      </w:rPr>
      <w:fldChar w:fldCharType="begin"/>
    </w:r>
    <w:r w:rsidR="003410B9">
      <w:rPr>
        <w:rStyle w:val="PageNumber"/>
      </w:rPr>
      <w:instrText xml:space="preserve"> PAGE </w:instrText>
    </w:r>
    <w:r w:rsidR="003410B9">
      <w:rPr>
        <w:rStyle w:val="PageNumber"/>
      </w:rPr>
      <w:fldChar w:fldCharType="separate"/>
    </w:r>
    <w:r w:rsidR="003410B9">
      <w:rPr>
        <w:rStyle w:val="PageNumber"/>
        <w:noProof/>
      </w:rPr>
      <w:t>3</w:t>
    </w:r>
    <w:r w:rsidR="003410B9">
      <w:rPr>
        <w:rStyle w:val="PageNumber"/>
      </w:rPr>
      <w:fldChar w:fldCharType="end"/>
    </w:r>
  </w:p>
  <w:p w:rsidR="003410B9" w:rsidRDefault="003410B9">
    <w:pPr>
      <w:pStyle w:val="Footer"/>
      <w:rPr>
        <w:b w:val="0"/>
        <w:bCs/>
      </w:rPr>
    </w:pPr>
    <w:r>
      <w:rPr>
        <w:rStyle w:val="PageNumber"/>
        <w:b/>
        <w:bCs/>
      </w:rPr>
      <w:t>Aricent confidential</w:t>
    </w:r>
  </w:p>
  <w:p w:rsidR="003410B9" w:rsidRDefault="003410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>
    <w:pPr>
      <w:pStyle w:val="Footer"/>
      <w:rPr>
        <w:b w:val="0"/>
      </w:rPr>
    </w:pPr>
    <w:r>
      <w:fldChar w:fldCharType="begin"/>
    </w:r>
    <w:r>
      <w:instrText xml:space="preserve"> PAGE  \* MERGEFORMAT </w:instrText>
    </w:r>
    <w:r>
      <w:fldChar w:fldCharType="separate"/>
    </w:r>
    <w:r w:rsidR="00F4712C">
      <w:rPr>
        <w:noProof/>
      </w:rPr>
      <w:t>4</w:t>
    </w:r>
    <w:r>
      <w:rPr>
        <w:noProof/>
      </w:rPr>
      <w:fldChar w:fldCharType="end"/>
    </w:r>
    <w:r>
      <w:tab/>
    </w:r>
    <w:r w:rsidR="00737B05">
      <w:fldChar w:fldCharType="begin"/>
    </w:r>
    <w:r w:rsidR="00737B05">
      <w:instrText xml:space="preserve"> STYLEREF "Doc Number" \* MERGEFORMAT </w:instrText>
    </w:r>
    <w:r w:rsidR="00737B05">
      <w:fldChar w:fldCharType="separate"/>
    </w:r>
    <w:r w:rsidR="00F4712C" w:rsidRPr="00F4712C">
      <w:rPr>
        <w:b w:val="0"/>
        <w:noProof/>
      </w:rPr>
      <w:t>Individual</w:t>
    </w:r>
    <w:r w:rsidR="00737B05">
      <w:rPr>
        <w:b w:val="0"/>
        <w:noProof/>
      </w:rPr>
      <w:fldChar w:fldCharType="end"/>
    </w:r>
  </w:p>
  <w:p w:rsidR="003410B9" w:rsidRDefault="003410B9">
    <w:pPr>
      <w:pStyle w:val="Footer"/>
      <w:rPr>
        <w:b w:val="0"/>
      </w:rPr>
    </w:pPr>
    <w:r>
      <w:rPr>
        <w:b w:val="0"/>
      </w:rPr>
      <w:tab/>
      <w:t>ARICENT 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737B05">
    <w:pPr>
      <w:pStyle w:val="Footer"/>
    </w:pPr>
    <w:r>
      <w:fldChar w:fldCharType="begin"/>
    </w:r>
    <w:r>
      <w:instrText xml:space="preserve"> STYLEREF "Doc Type" \* MERGEFORMAT </w:instrText>
    </w:r>
    <w:r>
      <w:fldChar w:fldCharType="separate"/>
    </w:r>
    <w:r w:rsidR="00F4712C">
      <w:rPr>
        <w:noProof/>
      </w:rPr>
      <w:t>Design</w:t>
    </w:r>
    <w:r>
      <w:rPr>
        <w:noProof/>
      </w:rPr>
      <w:fldChar w:fldCharType="end"/>
    </w:r>
    <w:r w:rsidR="003410B9">
      <w:tab/>
    </w:r>
    <w:r w:rsidR="003410B9">
      <w:fldChar w:fldCharType="begin"/>
    </w:r>
    <w:r w:rsidR="003410B9">
      <w:instrText xml:space="preserve"> PAGE  \* MERGEFORMAT </w:instrText>
    </w:r>
    <w:r w:rsidR="003410B9">
      <w:fldChar w:fldCharType="separate"/>
    </w:r>
    <w:r w:rsidR="00F4712C">
      <w:rPr>
        <w:noProof/>
      </w:rPr>
      <w:t>5</w:t>
    </w:r>
    <w:r w:rsidR="003410B9">
      <w:rPr>
        <w:noProof/>
      </w:rPr>
      <w:fldChar w:fldCharType="end"/>
    </w:r>
  </w:p>
  <w:p w:rsidR="003410B9" w:rsidRDefault="003410B9">
    <w:pPr>
      <w:pStyle w:val="Footer"/>
      <w:rPr>
        <w:b w:val="0"/>
      </w:rPr>
    </w:pPr>
    <w:r>
      <w:rPr>
        <w:b w:val="0"/>
      </w:rPr>
      <w:t>ARICENT CONFIDENTIAL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737B05">
    <w:pPr>
      <w:pStyle w:val="Footer"/>
    </w:pPr>
    <w:r>
      <w:fldChar w:fldCharType="begin"/>
    </w:r>
    <w:r>
      <w:instrText xml:space="preserve"> STYLEREF "Doc Type" \* MERGEFORMAT </w:instrText>
    </w:r>
    <w:r>
      <w:fldChar w:fldCharType="separate"/>
    </w:r>
    <w:r w:rsidR="00F4712C">
      <w:rPr>
        <w:noProof/>
      </w:rPr>
      <w:t>Design</w:t>
    </w:r>
    <w:r>
      <w:rPr>
        <w:noProof/>
      </w:rPr>
      <w:fldChar w:fldCharType="end"/>
    </w:r>
    <w:r w:rsidR="003410B9">
      <w:tab/>
    </w:r>
    <w:r w:rsidR="003410B9">
      <w:fldChar w:fldCharType="begin"/>
    </w:r>
    <w:r w:rsidR="003410B9">
      <w:instrText xml:space="preserve"> PAGE  \* MERGEFORMAT </w:instrText>
    </w:r>
    <w:r w:rsidR="003410B9">
      <w:fldChar w:fldCharType="separate"/>
    </w:r>
    <w:r w:rsidR="00F4712C">
      <w:rPr>
        <w:noProof/>
      </w:rPr>
      <w:t>9</w:t>
    </w:r>
    <w:r w:rsidR="003410B9">
      <w:rPr>
        <w:noProof/>
      </w:rPr>
      <w:fldChar w:fldCharType="end"/>
    </w:r>
  </w:p>
  <w:p w:rsidR="003410B9" w:rsidRDefault="003410B9">
    <w:pPr>
      <w:pStyle w:val="Footer"/>
      <w:rPr>
        <w:b w:val="0"/>
      </w:rPr>
    </w:pPr>
    <w:r>
      <w:rPr>
        <w:b w:val="0"/>
      </w:rPr>
      <w:t>ARICENT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B05" w:rsidRDefault="00737B05">
      <w:r>
        <w:separator/>
      </w:r>
    </w:p>
  </w:footnote>
  <w:footnote w:type="continuationSeparator" w:id="0">
    <w:p w:rsidR="00737B05" w:rsidRDefault="00737B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 w:rsidP="0073151B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/>
  <w:p w:rsidR="003410B9" w:rsidRDefault="003410B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 w:rsidP="0073151B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 w:rsidP="0073151B">
    <w:pPr>
      <w:pStyle w:val="Header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737B05" w:rsidP="0073151B">
    <w:pPr>
      <w:pStyle w:val="Header"/>
      <w:pBdr>
        <w:bottom w:val="none" w:sz="0" w:space="0" w:color="auto"/>
      </w:pBdr>
    </w:pPr>
    <w:r>
      <w:fldChar w:fldCharType="begin"/>
    </w:r>
    <w:r>
      <w:instrText xml:space="preserve"> STYLEREF "Main Title" \* MERGEFORMAT </w:instrText>
    </w:r>
    <w:r>
      <w:fldChar w:fldCharType="separate"/>
    </w:r>
    <w:r w:rsidR="00F4712C">
      <w:rPr>
        <w:noProof/>
      </w:rPr>
      <w:t>Study Case</w:t>
    </w:r>
    <w:r>
      <w:rPr>
        <w:noProof/>
      </w:rPr>
      <w:fldChar w:fldCharType="end"/>
    </w:r>
    <w:r w:rsidR="003410B9">
      <w:tab/>
    </w:r>
  </w:p>
  <w:p w:rsidR="003410B9" w:rsidRDefault="003410B9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 w:rsidP="0073151B">
    <w:pPr>
      <w:pStyle w:val="Header"/>
      <w:pBdr>
        <w:bottom w:val="none" w:sz="0" w:space="0" w:color="auto"/>
      </w:pBd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>
    <w:pPr>
      <w:pStyle w:val="Header"/>
    </w:pPr>
    <w:r>
      <w:tab/>
    </w:r>
    <w:r w:rsidR="00737B05">
      <w:fldChar w:fldCharType="begin"/>
    </w:r>
    <w:r w:rsidR="00737B05">
      <w:instrText xml:space="preserve"> STYLEREF Chapter \* MERGEFORMAT </w:instrText>
    </w:r>
    <w:r w:rsidR="00737B05">
      <w:fldChar w:fldCharType="separate"/>
    </w:r>
    <w:r w:rsidR="00F4712C">
      <w:rPr>
        <w:noProof/>
      </w:rPr>
      <w:t>Chapter</w:t>
    </w:r>
    <w:r w:rsidR="00737B05">
      <w:rPr>
        <w:noProof/>
      </w:rPr>
      <w:fldChar w:fldCharType="end"/>
    </w:r>
    <w:r>
      <w:t xml:space="preserve"> </w:t>
    </w:r>
    <w:r w:rsidR="00737B05">
      <w:fldChar w:fldCharType="begin"/>
    </w:r>
    <w:r w:rsidR="00737B05">
      <w:instrText xml:space="preserve"> STYLEREF "Heading 1"\n  \* MERGEFORMAT </w:instrText>
    </w:r>
    <w:r w:rsidR="00737B05">
      <w:fldChar w:fldCharType="separate"/>
    </w:r>
    <w:r w:rsidR="00F4712C">
      <w:rPr>
        <w:noProof/>
      </w:rPr>
      <w:t>2</w:t>
    </w:r>
    <w:r w:rsidR="00737B05">
      <w:rPr>
        <w:noProof/>
      </w:rPr>
      <w:fldChar w:fldCharType="end"/>
    </w:r>
    <w:r>
      <w:t xml:space="preserve">: </w:t>
    </w:r>
    <w:r w:rsidR="00737B05">
      <w:fldChar w:fldCharType="begin"/>
    </w:r>
    <w:r w:rsidR="00737B05">
      <w:instrText xml:space="preserve"> STYLEREF "Heading 1" \* MERGEFORMAT </w:instrText>
    </w:r>
    <w:r w:rsidR="00737B05">
      <w:fldChar w:fldCharType="separate"/>
    </w:r>
    <w:r w:rsidR="00F4712C">
      <w:rPr>
        <w:noProof/>
      </w:rPr>
      <w:t>Design Overview</w:t>
    </w:r>
    <w:r w:rsidR="00737B05">
      <w:rPr>
        <w:noProof/>
      </w:rPr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0B9" w:rsidRDefault="003410B9">
    <w:r>
      <w:rPr>
        <w:noProof/>
        <w:lang w:eastAsia="ja-JP"/>
      </w:rPr>
      <w:drawing>
        <wp:inline distT="0" distB="0" distL="0" distR="0" wp14:anchorId="67EB476F" wp14:editId="48206E6D">
          <wp:extent cx="1657350" cy="323850"/>
          <wp:effectExtent l="19050" t="0" r="0" b="0"/>
          <wp:docPr id="6" name="Picture 6" descr="aricen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ricent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323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493AC84E"/>
    <w:lvl w:ilvl="0">
      <w:start w:val="1"/>
      <w:numFmt w:val="lowerLetter"/>
      <w:pStyle w:val="ListNumber2"/>
      <w:lvlText w:val="%1."/>
      <w:lvlJc w:val="left"/>
      <w:pPr>
        <w:tabs>
          <w:tab w:val="num" w:pos="3269"/>
        </w:tabs>
        <w:ind w:left="3266" w:hanging="357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>
    <w:nsid w:val="FFFFFF88"/>
    <w:multiLevelType w:val="singleLevel"/>
    <w:tmpl w:val="F4643CDA"/>
    <w:lvl w:ilvl="0">
      <w:start w:val="1"/>
      <w:numFmt w:val="decimal"/>
      <w:pStyle w:val="ListNumber"/>
      <w:lvlText w:val="%1."/>
      <w:lvlJc w:val="left"/>
      <w:pPr>
        <w:tabs>
          <w:tab w:val="num" w:pos="2912"/>
        </w:tabs>
        <w:ind w:left="2909" w:hanging="357"/>
      </w:pPr>
      <w:rPr>
        <w:rFonts w:hint="default"/>
      </w:rPr>
    </w:lvl>
  </w:abstractNum>
  <w:abstractNum w:abstractNumId="2">
    <w:nsid w:val="FFFFFF89"/>
    <w:multiLevelType w:val="singleLevel"/>
    <w:tmpl w:val="16EE106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color w:val="6E6E6E"/>
      </w:rPr>
    </w:lvl>
  </w:abstractNum>
  <w:abstractNum w:abstractNumId="3">
    <w:nsid w:val="0143158F"/>
    <w:multiLevelType w:val="hybridMultilevel"/>
    <w:tmpl w:val="AE9C2FC6"/>
    <w:lvl w:ilvl="0" w:tplc="A7E46450">
      <w:start w:val="2"/>
      <w:numFmt w:val="bullet"/>
      <w:lvlText w:val="-"/>
      <w:lvlJc w:val="left"/>
      <w:pPr>
        <w:ind w:left="291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">
    <w:nsid w:val="0A116302"/>
    <w:multiLevelType w:val="hybridMultilevel"/>
    <w:tmpl w:val="7E8E98B2"/>
    <w:lvl w:ilvl="0" w:tplc="36DE57BE">
      <w:start w:val="4"/>
      <w:numFmt w:val="bullet"/>
      <w:lvlText w:val="-"/>
      <w:lvlJc w:val="left"/>
      <w:pPr>
        <w:ind w:left="291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">
    <w:nsid w:val="1115784B"/>
    <w:multiLevelType w:val="hybridMultilevel"/>
    <w:tmpl w:val="3DBA8A80"/>
    <w:lvl w:ilvl="0" w:tplc="831EB6E2">
      <w:start w:val="1"/>
      <w:numFmt w:val="bullet"/>
      <w:pStyle w:val="Notes"/>
      <w:lvlText w:val=""/>
      <w:lvlJc w:val="left"/>
      <w:pPr>
        <w:tabs>
          <w:tab w:val="num" w:pos="2552"/>
        </w:tabs>
        <w:ind w:left="2552" w:hanging="851"/>
      </w:pPr>
      <w:rPr>
        <w:rFonts w:ascii="Monotype Sorts" w:hAnsi="Monotype Sorts" w:hint="default"/>
        <w:b w:val="0"/>
        <w:i w:val="0"/>
        <w:color w:val="6E6E6E"/>
        <w:position w:val="-6"/>
        <w:sz w:val="56"/>
        <w:szCs w:val="56"/>
      </w:rPr>
    </w:lvl>
    <w:lvl w:ilvl="1" w:tplc="FFFFFFFF" w:tentative="1">
      <w:start w:val="1"/>
      <w:numFmt w:val="bullet"/>
      <w:lvlText w:val="o"/>
      <w:lvlJc w:val="left"/>
      <w:pPr>
        <w:tabs>
          <w:tab w:val="num" w:pos="3992"/>
        </w:tabs>
        <w:ind w:left="399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32"/>
        </w:tabs>
        <w:ind w:left="54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52"/>
        </w:tabs>
        <w:ind w:left="615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92"/>
        </w:tabs>
        <w:ind w:left="75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312"/>
        </w:tabs>
        <w:ind w:left="831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32"/>
        </w:tabs>
        <w:ind w:left="9032" w:hanging="360"/>
      </w:pPr>
      <w:rPr>
        <w:rFonts w:ascii="Wingdings" w:hAnsi="Wingdings" w:hint="default"/>
      </w:rPr>
    </w:lvl>
  </w:abstractNum>
  <w:abstractNum w:abstractNumId="6">
    <w:nsid w:val="199D3F15"/>
    <w:multiLevelType w:val="hybridMultilevel"/>
    <w:tmpl w:val="65561F6C"/>
    <w:lvl w:ilvl="0" w:tplc="65085D22">
      <w:start w:val="21"/>
      <w:numFmt w:val="bullet"/>
      <w:lvlText w:val="-"/>
      <w:lvlJc w:val="left"/>
      <w:pPr>
        <w:ind w:left="2912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7">
    <w:nsid w:val="1B52513B"/>
    <w:multiLevelType w:val="hybridMultilevel"/>
    <w:tmpl w:val="10A850C8"/>
    <w:lvl w:ilvl="0" w:tplc="FFFFFFFF">
      <w:start w:val="1"/>
      <w:numFmt w:val="lowerLetter"/>
      <w:pStyle w:val="Codenumbered2"/>
      <w:lvlText w:val="%1."/>
      <w:lvlJc w:val="left"/>
      <w:pPr>
        <w:tabs>
          <w:tab w:val="num" w:pos="3269"/>
        </w:tabs>
        <w:ind w:left="3266" w:hanging="357"/>
      </w:pPr>
      <w:rPr>
        <w:rFonts w:ascii="Courier New" w:hAnsi="Courier New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CB56F67"/>
    <w:multiLevelType w:val="singleLevel"/>
    <w:tmpl w:val="7D244C4C"/>
    <w:lvl w:ilvl="0">
      <w:start w:val="1"/>
      <w:numFmt w:val="bullet"/>
      <w:pStyle w:val="Double-click"/>
      <w:lvlText w:val="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b w:val="0"/>
        <w:i w:val="0"/>
        <w:color w:val="6E6E6E"/>
        <w:position w:val="-4"/>
        <w:sz w:val="56"/>
        <w:szCs w:val="56"/>
      </w:rPr>
    </w:lvl>
  </w:abstractNum>
  <w:abstractNum w:abstractNumId="9">
    <w:nsid w:val="295D20C6"/>
    <w:multiLevelType w:val="hybridMultilevel"/>
    <w:tmpl w:val="A06AA00C"/>
    <w:lvl w:ilvl="0" w:tplc="4B4E51E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pStyle w:val="Appenhead4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2AD86211"/>
    <w:multiLevelType w:val="singleLevel"/>
    <w:tmpl w:val="B2B412F0"/>
    <w:lvl w:ilvl="0">
      <w:start w:val="1"/>
      <w:numFmt w:val="bullet"/>
      <w:pStyle w:val="Important"/>
      <w:lvlText w:val="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color w:val="6E6E6E"/>
        <w:position w:val="-6"/>
        <w:sz w:val="56"/>
        <w:szCs w:val="56"/>
      </w:rPr>
    </w:lvl>
  </w:abstractNum>
  <w:abstractNum w:abstractNumId="11">
    <w:nsid w:val="2B8C43DD"/>
    <w:multiLevelType w:val="hybridMultilevel"/>
    <w:tmpl w:val="7FBA8F68"/>
    <w:lvl w:ilvl="0" w:tplc="557E1D8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pStyle w:val="Appenhead6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E77770"/>
    <w:multiLevelType w:val="hybridMultilevel"/>
    <w:tmpl w:val="75B29C86"/>
    <w:lvl w:ilvl="0" w:tplc="4B4E51E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pStyle w:val="Appenhead3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35D30E75"/>
    <w:multiLevelType w:val="hybridMultilevel"/>
    <w:tmpl w:val="97C60EBC"/>
    <w:lvl w:ilvl="0" w:tplc="7D5CC5BE">
      <w:start w:val="1"/>
      <w:numFmt w:val="bullet"/>
      <w:pStyle w:val="CodeBullet"/>
      <w:lvlText w:val=""/>
      <w:lvlJc w:val="left"/>
      <w:pPr>
        <w:tabs>
          <w:tab w:val="num" w:pos="2912"/>
        </w:tabs>
        <w:ind w:left="2909" w:hanging="357"/>
      </w:pPr>
      <w:rPr>
        <w:rFonts w:ascii="Symbol" w:hAnsi="Symbol" w:hint="default"/>
        <w:b w:val="0"/>
        <w:i w:val="0"/>
        <w:color w:val="6E6E6E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9356792"/>
    <w:multiLevelType w:val="hybridMultilevel"/>
    <w:tmpl w:val="A06AA00C"/>
    <w:lvl w:ilvl="0" w:tplc="4B4E51E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pStyle w:val="Appenhead2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>
    <w:nsid w:val="3A5474FB"/>
    <w:multiLevelType w:val="singleLevel"/>
    <w:tmpl w:val="A9C459C6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color w:val="6E6E6E"/>
      </w:rPr>
    </w:lvl>
  </w:abstractNum>
  <w:abstractNum w:abstractNumId="16">
    <w:nsid w:val="3BCF3032"/>
    <w:multiLevelType w:val="hybridMultilevel"/>
    <w:tmpl w:val="B78E6452"/>
    <w:lvl w:ilvl="0" w:tplc="D02CBAB8">
      <w:start w:val="1"/>
      <w:numFmt w:val="upperLetter"/>
      <w:pStyle w:val="TOC6"/>
      <w:lvlText w:val="Appendix %1:"/>
      <w:lvlJc w:val="left"/>
      <w:pPr>
        <w:tabs>
          <w:tab w:val="num" w:pos="2268"/>
        </w:tabs>
        <w:ind w:left="2268" w:hanging="1701"/>
      </w:pPr>
      <w:rPr>
        <w:rFonts w:ascii="Arial Bold" w:hAnsi="Arial Bold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6E6E6E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CA12EB1"/>
    <w:multiLevelType w:val="hybridMultilevel"/>
    <w:tmpl w:val="A06AA00C"/>
    <w:lvl w:ilvl="0" w:tplc="4B4E51E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pStyle w:val="Appenhead5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43CC2D29"/>
    <w:multiLevelType w:val="hybridMultilevel"/>
    <w:tmpl w:val="68C819C2"/>
    <w:lvl w:ilvl="0" w:tplc="7B249E82">
      <w:start w:val="5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D4333D"/>
    <w:multiLevelType w:val="hybridMultilevel"/>
    <w:tmpl w:val="A06AA00C"/>
    <w:lvl w:ilvl="0" w:tplc="4B4E51E2">
      <w:start w:val="1"/>
      <w:numFmt w:val="decimal"/>
      <w:pStyle w:val="Appendix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>
    <w:nsid w:val="49A45839"/>
    <w:multiLevelType w:val="hybridMultilevel"/>
    <w:tmpl w:val="D8FA78FE"/>
    <w:lvl w:ilvl="0" w:tplc="0BFC4760">
      <w:start w:val="1"/>
      <w:numFmt w:val="bullet"/>
      <w:pStyle w:val="ListBullet2"/>
      <w:lvlText w:val=""/>
      <w:lvlJc w:val="left"/>
      <w:pPr>
        <w:tabs>
          <w:tab w:val="num" w:pos="3269"/>
        </w:tabs>
        <w:ind w:left="3266" w:hanging="357"/>
      </w:pPr>
      <w:rPr>
        <w:rFonts w:ascii="Symbol" w:hAnsi="Symbol" w:hint="default"/>
        <w:b/>
        <w:i w:val="0"/>
        <w:color w:val="6E6E6E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CB571A9"/>
    <w:multiLevelType w:val="hybridMultilevel"/>
    <w:tmpl w:val="49162764"/>
    <w:lvl w:ilvl="0" w:tplc="494A13F8">
      <w:start w:val="1"/>
      <w:numFmt w:val="decimal"/>
      <w:lvlText w:val="5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9D28CE"/>
    <w:multiLevelType w:val="hybridMultilevel"/>
    <w:tmpl w:val="A31CDC62"/>
    <w:lvl w:ilvl="0" w:tplc="04090001">
      <w:start w:val="1"/>
      <w:numFmt w:val="bullet"/>
      <w:lvlText w:val=""/>
      <w:lvlJc w:val="left"/>
      <w:pPr>
        <w:tabs>
          <w:tab w:val="num" w:pos="805"/>
        </w:tabs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25"/>
        </w:tabs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5"/>
        </w:tabs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5"/>
        </w:tabs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5"/>
        </w:tabs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5"/>
        </w:tabs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5"/>
        </w:tabs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5"/>
        </w:tabs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5"/>
        </w:tabs>
        <w:ind w:left="6565" w:hanging="360"/>
      </w:pPr>
      <w:rPr>
        <w:rFonts w:ascii="Wingdings" w:hAnsi="Wingdings" w:hint="default"/>
      </w:rPr>
    </w:lvl>
  </w:abstractNum>
  <w:abstractNum w:abstractNumId="23">
    <w:nsid w:val="53C85CCE"/>
    <w:multiLevelType w:val="hybridMultilevel"/>
    <w:tmpl w:val="1876ED7C"/>
    <w:lvl w:ilvl="0" w:tplc="FFFFFFFF">
      <w:start w:val="1"/>
      <w:numFmt w:val="decimal"/>
      <w:pStyle w:val="Style1"/>
      <w:lvlText w:val="%1."/>
      <w:lvlJc w:val="left"/>
      <w:pPr>
        <w:tabs>
          <w:tab w:val="num" w:pos="2912"/>
        </w:tabs>
        <w:ind w:left="2909" w:hanging="357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9AF5109"/>
    <w:multiLevelType w:val="hybridMultilevel"/>
    <w:tmpl w:val="3C307B68"/>
    <w:lvl w:ilvl="0" w:tplc="FFFFFFFF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5">
    <w:nsid w:val="5EE5473F"/>
    <w:multiLevelType w:val="hybridMultilevel"/>
    <w:tmpl w:val="08DC22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>
    <w:nsid w:val="6F08617F"/>
    <w:multiLevelType w:val="multilevel"/>
    <w:tmpl w:val="D8F24256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2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709" w:hanging="709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6E6E6E"/>
        <w:sz w:val="24"/>
        <w:szCs w:val="24"/>
        <w:vertAlign w:val="baseline"/>
      </w:rPr>
    </w:lvl>
    <w:lvl w:ilvl="5">
      <w:start w:val="1"/>
      <w:numFmt w:val="upperLetter"/>
      <w:lvlRestart w:val="0"/>
      <w:pStyle w:val="Heading6"/>
      <w:suff w:val="nothing"/>
      <w:lvlText w:val="%6"/>
      <w:lvlJc w:val="left"/>
      <w:pPr>
        <w:ind w:left="0" w:firstLine="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FFFFFF"/>
        <w:sz w:val="32"/>
        <w:szCs w:val="32"/>
        <w:vertAlign w:val="baseline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32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709"/>
        </w:tabs>
        <w:ind w:left="709" w:hanging="709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6E6E6E"/>
        <w:sz w:val="28"/>
        <w:szCs w:val="28"/>
        <w:vertAlign w:val="baseline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7">
    <w:nsid w:val="75976A74"/>
    <w:multiLevelType w:val="hybridMultilevel"/>
    <w:tmpl w:val="F836C08C"/>
    <w:lvl w:ilvl="0" w:tplc="958ED092">
      <w:start w:val="1"/>
      <w:numFmt w:val="bullet"/>
      <w:pStyle w:val="CodeBullet2"/>
      <w:lvlText w:val=""/>
      <w:lvlJc w:val="left"/>
      <w:pPr>
        <w:tabs>
          <w:tab w:val="num" w:pos="3269"/>
        </w:tabs>
        <w:ind w:left="3266" w:hanging="357"/>
      </w:pPr>
      <w:rPr>
        <w:rFonts w:ascii="Symbol" w:hAnsi="Symbol" w:hint="default"/>
        <w:b/>
        <w:i w:val="0"/>
        <w:color w:val="6E6E6E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99059F3"/>
    <w:multiLevelType w:val="singleLevel"/>
    <w:tmpl w:val="E200CD62"/>
    <w:lvl w:ilvl="0">
      <w:start w:val="1"/>
      <w:numFmt w:val="bullet"/>
      <w:pStyle w:val="Importanttable"/>
      <w:lvlText w:val=""/>
      <w:lvlJc w:val="left"/>
      <w:pPr>
        <w:tabs>
          <w:tab w:val="num" w:pos="567"/>
        </w:tabs>
        <w:ind w:left="567" w:hanging="567"/>
      </w:pPr>
      <w:rPr>
        <w:rFonts w:ascii="Monotype Sorts" w:hAnsi="Monotype Sorts" w:hint="default"/>
        <w:b w:val="0"/>
        <w:i w:val="0"/>
        <w:color w:val="6E6E6E"/>
        <w:sz w:val="28"/>
        <w:szCs w:val="28"/>
      </w:rPr>
    </w:lvl>
  </w:abstractNum>
  <w:abstractNum w:abstractNumId="29">
    <w:nsid w:val="7B4D1299"/>
    <w:multiLevelType w:val="singleLevel"/>
    <w:tmpl w:val="AFEEC20A"/>
    <w:lvl w:ilvl="0">
      <w:start w:val="1"/>
      <w:numFmt w:val="bullet"/>
      <w:pStyle w:val="RightClick"/>
      <w:lvlText w:val="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color w:val="6E6E6E"/>
        <w:position w:val="-4"/>
        <w:sz w:val="56"/>
        <w:szCs w:val="56"/>
      </w:rPr>
    </w:lvl>
  </w:abstractNum>
  <w:abstractNum w:abstractNumId="30">
    <w:nsid w:val="7E6003D5"/>
    <w:multiLevelType w:val="singleLevel"/>
    <w:tmpl w:val="4F888476"/>
    <w:lvl w:ilvl="0">
      <w:start w:val="1"/>
      <w:numFmt w:val="bullet"/>
      <w:pStyle w:val="NotesTable"/>
      <w:lvlText w:val=""/>
      <w:lvlJc w:val="left"/>
      <w:pPr>
        <w:tabs>
          <w:tab w:val="num" w:pos="567"/>
        </w:tabs>
        <w:ind w:left="567" w:hanging="567"/>
      </w:pPr>
      <w:rPr>
        <w:rFonts w:ascii="Monotype Sorts" w:hAnsi="Monotype Sorts" w:hint="default"/>
        <w:b w:val="0"/>
        <w:i w:val="0"/>
        <w:color w:val="6E6E6E"/>
        <w:sz w:val="28"/>
        <w:szCs w:val="28"/>
      </w:rPr>
    </w:lvl>
  </w:abstractNum>
  <w:abstractNum w:abstractNumId="31">
    <w:nsid w:val="7E9F5CC3"/>
    <w:multiLevelType w:val="hybridMultilevel"/>
    <w:tmpl w:val="43C419E4"/>
    <w:lvl w:ilvl="0" w:tplc="00AE7BEA">
      <w:start w:val="1"/>
      <w:numFmt w:val="decimal"/>
      <w:pStyle w:val="TOC1"/>
      <w:lvlText w:val="Chapter %1:"/>
      <w:lvlJc w:val="left"/>
      <w:pPr>
        <w:tabs>
          <w:tab w:val="num" w:pos="2268"/>
        </w:tabs>
        <w:ind w:left="2268" w:hanging="1701"/>
      </w:pPr>
      <w:rPr>
        <w:rFonts w:ascii="Arial Bold" w:hAnsi="Arial Bold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6E6E6E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FF82260"/>
    <w:multiLevelType w:val="multilevel"/>
    <w:tmpl w:val="D49859C2"/>
    <w:lvl w:ilvl="0">
      <w:start w:val="1"/>
      <w:numFmt w:val="upperLetter"/>
      <w:lvlText w:val="Appendix %1. "/>
      <w:lvlJc w:val="left"/>
      <w:pPr>
        <w:tabs>
          <w:tab w:val="num" w:pos="2160"/>
        </w:tabs>
        <w:ind w:left="0" w:firstLine="0"/>
      </w:pPr>
    </w:lvl>
    <w:lvl w:ilvl="1">
      <w:start w:val="1"/>
      <w:numFmt w:val="decimal"/>
      <w:lvlText w:val="%1.%2 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 "/>
      <w:lvlJc w:val="left"/>
      <w:pPr>
        <w:tabs>
          <w:tab w:val="num" w:pos="1080"/>
        </w:tabs>
        <w:ind w:left="0" w:firstLine="0"/>
      </w:pPr>
    </w:lvl>
    <w:lvl w:ilvl="3">
      <w:start w:val="1"/>
      <w:numFmt w:val="decimal"/>
      <w:lvlText w:val="%1.%2.%3.%4 "/>
      <w:lvlJc w:val="left"/>
      <w:pPr>
        <w:tabs>
          <w:tab w:val="num" w:pos="108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6"/>
  </w:num>
  <w:num w:numId="5">
    <w:abstractNumId w:val="31"/>
  </w:num>
  <w:num w:numId="6">
    <w:abstractNumId w:val="16"/>
  </w:num>
  <w:num w:numId="7">
    <w:abstractNumId w:val="23"/>
  </w:num>
  <w:num w:numId="8">
    <w:abstractNumId w:val="7"/>
  </w:num>
  <w:num w:numId="9">
    <w:abstractNumId w:val="13"/>
  </w:num>
  <w:num w:numId="10">
    <w:abstractNumId w:val="27"/>
  </w:num>
  <w:num w:numId="11">
    <w:abstractNumId w:val="10"/>
  </w:num>
  <w:num w:numId="12">
    <w:abstractNumId w:val="29"/>
  </w:num>
  <w:num w:numId="13">
    <w:abstractNumId w:val="8"/>
  </w:num>
  <w:num w:numId="14">
    <w:abstractNumId w:val="15"/>
  </w:num>
  <w:num w:numId="15">
    <w:abstractNumId w:val="30"/>
  </w:num>
  <w:num w:numId="16">
    <w:abstractNumId w:val="28"/>
  </w:num>
  <w:num w:numId="17">
    <w:abstractNumId w:val="20"/>
  </w:num>
  <w:num w:numId="18">
    <w:abstractNumId w:val="5"/>
  </w:num>
  <w:num w:numId="19">
    <w:abstractNumId w:val="22"/>
  </w:num>
  <w:num w:numId="20">
    <w:abstractNumId w:val="32"/>
  </w:num>
  <w:num w:numId="21">
    <w:abstractNumId w:val="6"/>
  </w:num>
  <w:num w:numId="22">
    <w:abstractNumId w:val="19"/>
  </w:num>
  <w:num w:numId="23">
    <w:abstractNumId w:val="14"/>
  </w:num>
  <w:num w:numId="24">
    <w:abstractNumId w:val="12"/>
  </w:num>
  <w:num w:numId="25">
    <w:abstractNumId w:val="9"/>
  </w:num>
  <w:num w:numId="26">
    <w:abstractNumId w:val="17"/>
  </w:num>
  <w:num w:numId="27">
    <w:abstractNumId w:val="11"/>
  </w:num>
  <w:num w:numId="28">
    <w:abstractNumId w:val="18"/>
  </w:num>
  <w:num w:numId="29">
    <w:abstractNumId w:val="24"/>
  </w:num>
  <w:num w:numId="30">
    <w:abstractNumId w:val="4"/>
  </w:num>
  <w:num w:numId="31">
    <w:abstractNumId w:val="3"/>
  </w:num>
  <w:num w:numId="32">
    <w:abstractNumId w:val="26"/>
  </w:num>
  <w:num w:numId="33">
    <w:abstractNumId w:val="21"/>
  </w:num>
  <w:num w:numId="34">
    <w:abstractNumId w:val="25"/>
  </w:num>
  <w:num w:numId="35">
    <w:abstractNumId w:val="26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defaultTabStop w:val="720"/>
  <w:evenAndOddHeader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3CF7"/>
    <w:rsid w:val="000032A4"/>
    <w:rsid w:val="00010FB6"/>
    <w:rsid w:val="000151D6"/>
    <w:rsid w:val="00024730"/>
    <w:rsid w:val="00027842"/>
    <w:rsid w:val="0003154A"/>
    <w:rsid w:val="00034B2B"/>
    <w:rsid w:val="0003615D"/>
    <w:rsid w:val="000375C8"/>
    <w:rsid w:val="00041340"/>
    <w:rsid w:val="0004374A"/>
    <w:rsid w:val="0004429C"/>
    <w:rsid w:val="00047714"/>
    <w:rsid w:val="000536EF"/>
    <w:rsid w:val="00055102"/>
    <w:rsid w:val="0006792D"/>
    <w:rsid w:val="000747EA"/>
    <w:rsid w:val="00082CB6"/>
    <w:rsid w:val="00083B3B"/>
    <w:rsid w:val="00090130"/>
    <w:rsid w:val="00090E99"/>
    <w:rsid w:val="00094383"/>
    <w:rsid w:val="00096913"/>
    <w:rsid w:val="000B1675"/>
    <w:rsid w:val="000B1762"/>
    <w:rsid w:val="000B44BF"/>
    <w:rsid w:val="000C16F3"/>
    <w:rsid w:val="000D047C"/>
    <w:rsid w:val="000D19EC"/>
    <w:rsid w:val="000D44C0"/>
    <w:rsid w:val="000D65D6"/>
    <w:rsid w:val="000E0EBB"/>
    <w:rsid w:val="000E1FD2"/>
    <w:rsid w:val="000E4F5F"/>
    <w:rsid w:val="000F18DB"/>
    <w:rsid w:val="000F3146"/>
    <w:rsid w:val="000F3D84"/>
    <w:rsid w:val="000F4750"/>
    <w:rsid w:val="001009C4"/>
    <w:rsid w:val="00102217"/>
    <w:rsid w:val="001040A8"/>
    <w:rsid w:val="0010438D"/>
    <w:rsid w:val="001108C7"/>
    <w:rsid w:val="00120F7F"/>
    <w:rsid w:val="00123D71"/>
    <w:rsid w:val="00125C1D"/>
    <w:rsid w:val="0013114D"/>
    <w:rsid w:val="00131411"/>
    <w:rsid w:val="0013690D"/>
    <w:rsid w:val="00137577"/>
    <w:rsid w:val="00146905"/>
    <w:rsid w:val="001524D4"/>
    <w:rsid w:val="00153AC1"/>
    <w:rsid w:val="00154041"/>
    <w:rsid w:val="001561A9"/>
    <w:rsid w:val="00156B42"/>
    <w:rsid w:val="00161F87"/>
    <w:rsid w:val="00166985"/>
    <w:rsid w:val="00171C60"/>
    <w:rsid w:val="00173783"/>
    <w:rsid w:val="00174DC3"/>
    <w:rsid w:val="00176412"/>
    <w:rsid w:val="001776BF"/>
    <w:rsid w:val="001819D5"/>
    <w:rsid w:val="00190528"/>
    <w:rsid w:val="00197DC9"/>
    <w:rsid w:val="001A437E"/>
    <w:rsid w:val="001A46D5"/>
    <w:rsid w:val="001A4B19"/>
    <w:rsid w:val="001A56E8"/>
    <w:rsid w:val="001B42FE"/>
    <w:rsid w:val="001B589F"/>
    <w:rsid w:val="001B77FA"/>
    <w:rsid w:val="001C6815"/>
    <w:rsid w:val="001D3C1F"/>
    <w:rsid w:val="001D755F"/>
    <w:rsid w:val="001F1CDF"/>
    <w:rsid w:val="001F4E3A"/>
    <w:rsid w:val="00204DA5"/>
    <w:rsid w:val="002107C6"/>
    <w:rsid w:val="00211FEA"/>
    <w:rsid w:val="00213D4C"/>
    <w:rsid w:val="00221B2B"/>
    <w:rsid w:val="00222982"/>
    <w:rsid w:val="00224AF5"/>
    <w:rsid w:val="00230B18"/>
    <w:rsid w:val="00232A97"/>
    <w:rsid w:val="00233A95"/>
    <w:rsid w:val="00244C53"/>
    <w:rsid w:val="00244C84"/>
    <w:rsid w:val="00247D4C"/>
    <w:rsid w:val="00250254"/>
    <w:rsid w:val="00257096"/>
    <w:rsid w:val="00261D41"/>
    <w:rsid w:val="00263AA1"/>
    <w:rsid w:val="00264BD4"/>
    <w:rsid w:val="002662D2"/>
    <w:rsid w:val="0027437D"/>
    <w:rsid w:val="00275A76"/>
    <w:rsid w:val="00283DC8"/>
    <w:rsid w:val="002875EE"/>
    <w:rsid w:val="00290265"/>
    <w:rsid w:val="002916E5"/>
    <w:rsid w:val="0029331F"/>
    <w:rsid w:val="00295937"/>
    <w:rsid w:val="00296602"/>
    <w:rsid w:val="002A58A4"/>
    <w:rsid w:val="002A7B67"/>
    <w:rsid w:val="002C2061"/>
    <w:rsid w:val="002C45E9"/>
    <w:rsid w:val="002C5B11"/>
    <w:rsid w:val="002C728E"/>
    <w:rsid w:val="002D4944"/>
    <w:rsid w:val="002D57A3"/>
    <w:rsid w:val="002D6AB6"/>
    <w:rsid w:val="002E09D3"/>
    <w:rsid w:val="002E0EBF"/>
    <w:rsid w:val="002E2E49"/>
    <w:rsid w:val="002E70B5"/>
    <w:rsid w:val="002F1627"/>
    <w:rsid w:val="002F49E5"/>
    <w:rsid w:val="002F4E78"/>
    <w:rsid w:val="00300087"/>
    <w:rsid w:val="0030550E"/>
    <w:rsid w:val="003055E4"/>
    <w:rsid w:val="0031017B"/>
    <w:rsid w:val="00311802"/>
    <w:rsid w:val="003118F1"/>
    <w:rsid w:val="00311CC3"/>
    <w:rsid w:val="00313F49"/>
    <w:rsid w:val="003171D5"/>
    <w:rsid w:val="00321F4E"/>
    <w:rsid w:val="00322F54"/>
    <w:rsid w:val="00323C0A"/>
    <w:rsid w:val="00326750"/>
    <w:rsid w:val="003309B6"/>
    <w:rsid w:val="00335D83"/>
    <w:rsid w:val="00340981"/>
    <w:rsid w:val="00340AA1"/>
    <w:rsid w:val="003410B9"/>
    <w:rsid w:val="00343F35"/>
    <w:rsid w:val="00344251"/>
    <w:rsid w:val="00347B18"/>
    <w:rsid w:val="00354FBE"/>
    <w:rsid w:val="003703DC"/>
    <w:rsid w:val="003751ED"/>
    <w:rsid w:val="0037603D"/>
    <w:rsid w:val="003779B3"/>
    <w:rsid w:val="00382FEE"/>
    <w:rsid w:val="00385638"/>
    <w:rsid w:val="003874EB"/>
    <w:rsid w:val="00394979"/>
    <w:rsid w:val="003A76B0"/>
    <w:rsid w:val="003B0F78"/>
    <w:rsid w:val="003B3566"/>
    <w:rsid w:val="003B4A92"/>
    <w:rsid w:val="003B6E3B"/>
    <w:rsid w:val="003C0C02"/>
    <w:rsid w:val="003C0D51"/>
    <w:rsid w:val="003C16BF"/>
    <w:rsid w:val="003C3E37"/>
    <w:rsid w:val="003C78A5"/>
    <w:rsid w:val="003D1E0B"/>
    <w:rsid w:val="003D3190"/>
    <w:rsid w:val="003E2D48"/>
    <w:rsid w:val="003F4010"/>
    <w:rsid w:val="00402F1B"/>
    <w:rsid w:val="004032E7"/>
    <w:rsid w:val="004038F6"/>
    <w:rsid w:val="00414C4F"/>
    <w:rsid w:val="004151F3"/>
    <w:rsid w:val="00416EF0"/>
    <w:rsid w:val="004175AF"/>
    <w:rsid w:val="00421163"/>
    <w:rsid w:val="0042338B"/>
    <w:rsid w:val="004305C4"/>
    <w:rsid w:val="00432C66"/>
    <w:rsid w:val="00432F67"/>
    <w:rsid w:val="004333C5"/>
    <w:rsid w:val="00433EA8"/>
    <w:rsid w:val="00434B27"/>
    <w:rsid w:val="00436424"/>
    <w:rsid w:val="004417D9"/>
    <w:rsid w:val="0044394A"/>
    <w:rsid w:val="00444D81"/>
    <w:rsid w:val="0044767D"/>
    <w:rsid w:val="00451135"/>
    <w:rsid w:val="004565B5"/>
    <w:rsid w:val="0045710A"/>
    <w:rsid w:val="0046225C"/>
    <w:rsid w:val="00462EFE"/>
    <w:rsid w:val="00465F0C"/>
    <w:rsid w:val="0046758C"/>
    <w:rsid w:val="004821C5"/>
    <w:rsid w:val="0048712C"/>
    <w:rsid w:val="0049566D"/>
    <w:rsid w:val="004A013D"/>
    <w:rsid w:val="004A01F3"/>
    <w:rsid w:val="004A23B7"/>
    <w:rsid w:val="004A4A22"/>
    <w:rsid w:val="004A757C"/>
    <w:rsid w:val="004B6441"/>
    <w:rsid w:val="004C29E4"/>
    <w:rsid w:val="004D200A"/>
    <w:rsid w:val="004E264D"/>
    <w:rsid w:val="004E545C"/>
    <w:rsid w:val="004E60C4"/>
    <w:rsid w:val="004E69B0"/>
    <w:rsid w:val="004F5C9A"/>
    <w:rsid w:val="004F759E"/>
    <w:rsid w:val="00513CF7"/>
    <w:rsid w:val="00514C95"/>
    <w:rsid w:val="0051642E"/>
    <w:rsid w:val="00520947"/>
    <w:rsid w:val="00522D7C"/>
    <w:rsid w:val="00524F12"/>
    <w:rsid w:val="005279F9"/>
    <w:rsid w:val="00533B10"/>
    <w:rsid w:val="005404AA"/>
    <w:rsid w:val="00543F0E"/>
    <w:rsid w:val="00544FA3"/>
    <w:rsid w:val="005456D6"/>
    <w:rsid w:val="00550A43"/>
    <w:rsid w:val="00560CD7"/>
    <w:rsid w:val="005614CD"/>
    <w:rsid w:val="00573FC2"/>
    <w:rsid w:val="005758A2"/>
    <w:rsid w:val="00575925"/>
    <w:rsid w:val="005811D7"/>
    <w:rsid w:val="00583ABE"/>
    <w:rsid w:val="00585AF8"/>
    <w:rsid w:val="00591BBE"/>
    <w:rsid w:val="005A0EF0"/>
    <w:rsid w:val="005A1C52"/>
    <w:rsid w:val="005A2033"/>
    <w:rsid w:val="005A388A"/>
    <w:rsid w:val="005A4E0B"/>
    <w:rsid w:val="005A6952"/>
    <w:rsid w:val="005A7F74"/>
    <w:rsid w:val="005B2558"/>
    <w:rsid w:val="005B6BD3"/>
    <w:rsid w:val="005C2F03"/>
    <w:rsid w:val="005D4D95"/>
    <w:rsid w:val="005D5D45"/>
    <w:rsid w:val="005D6968"/>
    <w:rsid w:val="005D7416"/>
    <w:rsid w:val="005E034F"/>
    <w:rsid w:val="005E5887"/>
    <w:rsid w:val="005E766E"/>
    <w:rsid w:val="005F4B9A"/>
    <w:rsid w:val="005F7EFE"/>
    <w:rsid w:val="006035B0"/>
    <w:rsid w:val="006322A3"/>
    <w:rsid w:val="00632EAD"/>
    <w:rsid w:val="00640FEE"/>
    <w:rsid w:val="006416AB"/>
    <w:rsid w:val="00642B57"/>
    <w:rsid w:val="00651D1B"/>
    <w:rsid w:val="006532EF"/>
    <w:rsid w:val="0065448F"/>
    <w:rsid w:val="00656BFC"/>
    <w:rsid w:val="0066415F"/>
    <w:rsid w:val="00664DFA"/>
    <w:rsid w:val="0066699B"/>
    <w:rsid w:val="006701E3"/>
    <w:rsid w:val="00672D9E"/>
    <w:rsid w:val="006730D4"/>
    <w:rsid w:val="00676DDB"/>
    <w:rsid w:val="00685EFA"/>
    <w:rsid w:val="00691C82"/>
    <w:rsid w:val="00693AC2"/>
    <w:rsid w:val="006A1CB5"/>
    <w:rsid w:val="006A2C1A"/>
    <w:rsid w:val="006A4396"/>
    <w:rsid w:val="006A4700"/>
    <w:rsid w:val="006A4FC5"/>
    <w:rsid w:val="006B1732"/>
    <w:rsid w:val="006B30F6"/>
    <w:rsid w:val="006B71CB"/>
    <w:rsid w:val="006C4734"/>
    <w:rsid w:val="006C7A15"/>
    <w:rsid w:val="006D2C1B"/>
    <w:rsid w:val="006D41BC"/>
    <w:rsid w:val="006D4AB7"/>
    <w:rsid w:val="006D64F1"/>
    <w:rsid w:val="006E7037"/>
    <w:rsid w:val="006F1D50"/>
    <w:rsid w:val="006F1F51"/>
    <w:rsid w:val="006F4797"/>
    <w:rsid w:val="00700938"/>
    <w:rsid w:val="007036EB"/>
    <w:rsid w:val="00707B8B"/>
    <w:rsid w:val="007110B4"/>
    <w:rsid w:val="00716794"/>
    <w:rsid w:val="00721302"/>
    <w:rsid w:val="00727513"/>
    <w:rsid w:val="00727CB4"/>
    <w:rsid w:val="0073151B"/>
    <w:rsid w:val="007346E8"/>
    <w:rsid w:val="00736BA0"/>
    <w:rsid w:val="007373BC"/>
    <w:rsid w:val="00737B05"/>
    <w:rsid w:val="00743B56"/>
    <w:rsid w:val="00743B6B"/>
    <w:rsid w:val="007465C6"/>
    <w:rsid w:val="00747161"/>
    <w:rsid w:val="0074781C"/>
    <w:rsid w:val="00747F61"/>
    <w:rsid w:val="00751F0E"/>
    <w:rsid w:val="00754359"/>
    <w:rsid w:val="007551B2"/>
    <w:rsid w:val="00757E50"/>
    <w:rsid w:val="00764833"/>
    <w:rsid w:val="00767896"/>
    <w:rsid w:val="00771506"/>
    <w:rsid w:val="007738CE"/>
    <w:rsid w:val="007909B4"/>
    <w:rsid w:val="007955AA"/>
    <w:rsid w:val="00797042"/>
    <w:rsid w:val="007A4163"/>
    <w:rsid w:val="007A7844"/>
    <w:rsid w:val="007B2F83"/>
    <w:rsid w:val="007B3B62"/>
    <w:rsid w:val="007C11C0"/>
    <w:rsid w:val="007C131E"/>
    <w:rsid w:val="007C3C62"/>
    <w:rsid w:val="007C446A"/>
    <w:rsid w:val="007C708A"/>
    <w:rsid w:val="007C7C16"/>
    <w:rsid w:val="007D1E25"/>
    <w:rsid w:val="007D3D9B"/>
    <w:rsid w:val="007E018C"/>
    <w:rsid w:val="007E2879"/>
    <w:rsid w:val="007E55EB"/>
    <w:rsid w:val="007E6B43"/>
    <w:rsid w:val="007E7A7E"/>
    <w:rsid w:val="007F1174"/>
    <w:rsid w:val="007F48B2"/>
    <w:rsid w:val="007F565B"/>
    <w:rsid w:val="007F6E4A"/>
    <w:rsid w:val="008007EA"/>
    <w:rsid w:val="00802818"/>
    <w:rsid w:val="00804214"/>
    <w:rsid w:val="00807B88"/>
    <w:rsid w:val="008106E0"/>
    <w:rsid w:val="008139D7"/>
    <w:rsid w:val="00814643"/>
    <w:rsid w:val="00815A20"/>
    <w:rsid w:val="008172EF"/>
    <w:rsid w:val="008359C3"/>
    <w:rsid w:val="00837319"/>
    <w:rsid w:val="00841D8A"/>
    <w:rsid w:val="00842264"/>
    <w:rsid w:val="0084460F"/>
    <w:rsid w:val="008472A7"/>
    <w:rsid w:val="00850635"/>
    <w:rsid w:val="008621E0"/>
    <w:rsid w:val="00865A47"/>
    <w:rsid w:val="008677D1"/>
    <w:rsid w:val="008707C7"/>
    <w:rsid w:val="008722E2"/>
    <w:rsid w:val="00876720"/>
    <w:rsid w:val="00876D1B"/>
    <w:rsid w:val="00891652"/>
    <w:rsid w:val="00891B34"/>
    <w:rsid w:val="008A26B4"/>
    <w:rsid w:val="008A33C5"/>
    <w:rsid w:val="008A44DE"/>
    <w:rsid w:val="008A6179"/>
    <w:rsid w:val="008B6BE5"/>
    <w:rsid w:val="008C00D6"/>
    <w:rsid w:val="008C4822"/>
    <w:rsid w:val="008C567B"/>
    <w:rsid w:val="008C6F83"/>
    <w:rsid w:val="008D3034"/>
    <w:rsid w:val="008E3557"/>
    <w:rsid w:val="008E3CF8"/>
    <w:rsid w:val="008E680A"/>
    <w:rsid w:val="008E6E98"/>
    <w:rsid w:val="008F21A6"/>
    <w:rsid w:val="008F56EA"/>
    <w:rsid w:val="008F6B6E"/>
    <w:rsid w:val="00900FF2"/>
    <w:rsid w:val="009010A8"/>
    <w:rsid w:val="00902EB3"/>
    <w:rsid w:val="00904B21"/>
    <w:rsid w:val="00905BCC"/>
    <w:rsid w:val="00907B00"/>
    <w:rsid w:val="00920124"/>
    <w:rsid w:val="0092134C"/>
    <w:rsid w:val="00921FD6"/>
    <w:rsid w:val="00923824"/>
    <w:rsid w:val="00923A5E"/>
    <w:rsid w:val="009251BF"/>
    <w:rsid w:val="00932ACD"/>
    <w:rsid w:val="00934A46"/>
    <w:rsid w:val="00935884"/>
    <w:rsid w:val="00947994"/>
    <w:rsid w:val="00964215"/>
    <w:rsid w:val="009721DE"/>
    <w:rsid w:val="00975E08"/>
    <w:rsid w:val="00981AD3"/>
    <w:rsid w:val="00982A37"/>
    <w:rsid w:val="00983584"/>
    <w:rsid w:val="00986B09"/>
    <w:rsid w:val="00987275"/>
    <w:rsid w:val="0099244B"/>
    <w:rsid w:val="0099718E"/>
    <w:rsid w:val="009A3221"/>
    <w:rsid w:val="009A35C2"/>
    <w:rsid w:val="009A404D"/>
    <w:rsid w:val="009A4357"/>
    <w:rsid w:val="009A4CBB"/>
    <w:rsid w:val="009A515D"/>
    <w:rsid w:val="009A54B6"/>
    <w:rsid w:val="009A70DA"/>
    <w:rsid w:val="009A745C"/>
    <w:rsid w:val="009B2E3B"/>
    <w:rsid w:val="009B569B"/>
    <w:rsid w:val="009B5F1F"/>
    <w:rsid w:val="009C2F04"/>
    <w:rsid w:val="009C4E11"/>
    <w:rsid w:val="009D4415"/>
    <w:rsid w:val="009D5D31"/>
    <w:rsid w:val="009E210C"/>
    <w:rsid w:val="009E5912"/>
    <w:rsid w:val="009F6278"/>
    <w:rsid w:val="00A000AC"/>
    <w:rsid w:val="00A007E3"/>
    <w:rsid w:val="00A00F3C"/>
    <w:rsid w:val="00A06A80"/>
    <w:rsid w:val="00A10A3F"/>
    <w:rsid w:val="00A163F8"/>
    <w:rsid w:val="00A237CE"/>
    <w:rsid w:val="00A2515B"/>
    <w:rsid w:val="00A25746"/>
    <w:rsid w:val="00A37635"/>
    <w:rsid w:val="00A50292"/>
    <w:rsid w:val="00A50465"/>
    <w:rsid w:val="00A50BA9"/>
    <w:rsid w:val="00A54A18"/>
    <w:rsid w:val="00A555D1"/>
    <w:rsid w:val="00A56348"/>
    <w:rsid w:val="00A5781A"/>
    <w:rsid w:val="00A61537"/>
    <w:rsid w:val="00A65E02"/>
    <w:rsid w:val="00A71469"/>
    <w:rsid w:val="00A7219D"/>
    <w:rsid w:val="00A7354C"/>
    <w:rsid w:val="00A73826"/>
    <w:rsid w:val="00A74F68"/>
    <w:rsid w:val="00A75BBD"/>
    <w:rsid w:val="00A94C56"/>
    <w:rsid w:val="00A94E79"/>
    <w:rsid w:val="00AA257A"/>
    <w:rsid w:val="00AA2E7C"/>
    <w:rsid w:val="00AA344B"/>
    <w:rsid w:val="00AA3B06"/>
    <w:rsid w:val="00AA7307"/>
    <w:rsid w:val="00AC065F"/>
    <w:rsid w:val="00AC458F"/>
    <w:rsid w:val="00AC5796"/>
    <w:rsid w:val="00AC610E"/>
    <w:rsid w:val="00AC7435"/>
    <w:rsid w:val="00AD033B"/>
    <w:rsid w:val="00AD08A4"/>
    <w:rsid w:val="00AD4206"/>
    <w:rsid w:val="00AD4AA2"/>
    <w:rsid w:val="00AD78F8"/>
    <w:rsid w:val="00AD7AE2"/>
    <w:rsid w:val="00AE0F69"/>
    <w:rsid w:val="00AE7D51"/>
    <w:rsid w:val="00AF6A44"/>
    <w:rsid w:val="00B00152"/>
    <w:rsid w:val="00B02429"/>
    <w:rsid w:val="00B03D83"/>
    <w:rsid w:val="00B068FC"/>
    <w:rsid w:val="00B0762C"/>
    <w:rsid w:val="00B1168C"/>
    <w:rsid w:val="00B1618C"/>
    <w:rsid w:val="00B20751"/>
    <w:rsid w:val="00B235BA"/>
    <w:rsid w:val="00B27215"/>
    <w:rsid w:val="00B27922"/>
    <w:rsid w:val="00B31256"/>
    <w:rsid w:val="00B368F9"/>
    <w:rsid w:val="00B3708D"/>
    <w:rsid w:val="00B4091B"/>
    <w:rsid w:val="00B51250"/>
    <w:rsid w:val="00B56108"/>
    <w:rsid w:val="00B56952"/>
    <w:rsid w:val="00B61263"/>
    <w:rsid w:val="00B62C27"/>
    <w:rsid w:val="00B663A2"/>
    <w:rsid w:val="00B666EB"/>
    <w:rsid w:val="00B67239"/>
    <w:rsid w:val="00B76C56"/>
    <w:rsid w:val="00B82B7F"/>
    <w:rsid w:val="00B85F31"/>
    <w:rsid w:val="00B87E63"/>
    <w:rsid w:val="00B92108"/>
    <w:rsid w:val="00B936D6"/>
    <w:rsid w:val="00B9653F"/>
    <w:rsid w:val="00B97EA0"/>
    <w:rsid w:val="00BA1F69"/>
    <w:rsid w:val="00BA3D72"/>
    <w:rsid w:val="00BA5481"/>
    <w:rsid w:val="00BA56FA"/>
    <w:rsid w:val="00BA6E73"/>
    <w:rsid w:val="00BA737B"/>
    <w:rsid w:val="00BB0119"/>
    <w:rsid w:val="00BC5A12"/>
    <w:rsid w:val="00BC7DD3"/>
    <w:rsid w:val="00BD1F62"/>
    <w:rsid w:val="00BD398B"/>
    <w:rsid w:val="00BD40A7"/>
    <w:rsid w:val="00BE1D34"/>
    <w:rsid w:val="00BE376A"/>
    <w:rsid w:val="00BE4FBD"/>
    <w:rsid w:val="00BE7501"/>
    <w:rsid w:val="00BF71EC"/>
    <w:rsid w:val="00C037DB"/>
    <w:rsid w:val="00C06106"/>
    <w:rsid w:val="00C160EF"/>
    <w:rsid w:val="00C16535"/>
    <w:rsid w:val="00C175B6"/>
    <w:rsid w:val="00C176D8"/>
    <w:rsid w:val="00C20204"/>
    <w:rsid w:val="00C22B3E"/>
    <w:rsid w:val="00C25CD1"/>
    <w:rsid w:val="00C26DBE"/>
    <w:rsid w:val="00C26E1A"/>
    <w:rsid w:val="00C3026C"/>
    <w:rsid w:val="00C3344C"/>
    <w:rsid w:val="00C3377C"/>
    <w:rsid w:val="00C40A45"/>
    <w:rsid w:val="00C42DFB"/>
    <w:rsid w:val="00C46E6D"/>
    <w:rsid w:val="00C46EBF"/>
    <w:rsid w:val="00C475E0"/>
    <w:rsid w:val="00C47C3A"/>
    <w:rsid w:val="00C47ED6"/>
    <w:rsid w:val="00C504BF"/>
    <w:rsid w:val="00C52716"/>
    <w:rsid w:val="00C538C6"/>
    <w:rsid w:val="00C555C2"/>
    <w:rsid w:val="00C55606"/>
    <w:rsid w:val="00C60F5F"/>
    <w:rsid w:val="00C6318B"/>
    <w:rsid w:val="00C63BC7"/>
    <w:rsid w:val="00C65DAD"/>
    <w:rsid w:val="00C70E7C"/>
    <w:rsid w:val="00C70E89"/>
    <w:rsid w:val="00C713AB"/>
    <w:rsid w:val="00C72092"/>
    <w:rsid w:val="00C80BAB"/>
    <w:rsid w:val="00C820DE"/>
    <w:rsid w:val="00C825A3"/>
    <w:rsid w:val="00C83AD8"/>
    <w:rsid w:val="00C84A0A"/>
    <w:rsid w:val="00C907AF"/>
    <w:rsid w:val="00C90E3A"/>
    <w:rsid w:val="00C94884"/>
    <w:rsid w:val="00C94E57"/>
    <w:rsid w:val="00C97034"/>
    <w:rsid w:val="00CB7B74"/>
    <w:rsid w:val="00CC1563"/>
    <w:rsid w:val="00CC22F2"/>
    <w:rsid w:val="00CC4A8F"/>
    <w:rsid w:val="00CC5374"/>
    <w:rsid w:val="00CC5C0D"/>
    <w:rsid w:val="00CD2B95"/>
    <w:rsid w:val="00CD4D8C"/>
    <w:rsid w:val="00CD6544"/>
    <w:rsid w:val="00CD6CBF"/>
    <w:rsid w:val="00CE0A79"/>
    <w:rsid w:val="00CE3210"/>
    <w:rsid w:val="00CE6ECA"/>
    <w:rsid w:val="00CE7FC5"/>
    <w:rsid w:val="00CF5809"/>
    <w:rsid w:val="00D00B50"/>
    <w:rsid w:val="00D03190"/>
    <w:rsid w:val="00D1507B"/>
    <w:rsid w:val="00D1564E"/>
    <w:rsid w:val="00D22EE8"/>
    <w:rsid w:val="00D23438"/>
    <w:rsid w:val="00D2529F"/>
    <w:rsid w:val="00D27D71"/>
    <w:rsid w:val="00D30D91"/>
    <w:rsid w:val="00D34115"/>
    <w:rsid w:val="00D464FF"/>
    <w:rsid w:val="00D523C8"/>
    <w:rsid w:val="00D52A05"/>
    <w:rsid w:val="00D60E1D"/>
    <w:rsid w:val="00D66649"/>
    <w:rsid w:val="00D679A8"/>
    <w:rsid w:val="00D708DC"/>
    <w:rsid w:val="00D73868"/>
    <w:rsid w:val="00D75696"/>
    <w:rsid w:val="00D76B4F"/>
    <w:rsid w:val="00D83B99"/>
    <w:rsid w:val="00D869AF"/>
    <w:rsid w:val="00D9216B"/>
    <w:rsid w:val="00D926FB"/>
    <w:rsid w:val="00D92B47"/>
    <w:rsid w:val="00D92D46"/>
    <w:rsid w:val="00D931C0"/>
    <w:rsid w:val="00D9352A"/>
    <w:rsid w:val="00D94A5A"/>
    <w:rsid w:val="00D95736"/>
    <w:rsid w:val="00D95FA8"/>
    <w:rsid w:val="00DA1D31"/>
    <w:rsid w:val="00DA2E91"/>
    <w:rsid w:val="00DA31BE"/>
    <w:rsid w:val="00DA3E8F"/>
    <w:rsid w:val="00DB32ED"/>
    <w:rsid w:val="00DB52B7"/>
    <w:rsid w:val="00DC44FD"/>
    <w:rsid w:val="00DD1C02"/>
    <w:rsid w:val="00DD5368"/>
    <w:rsid w:val="00DD7688"/>
    <w:rsid w:val="00DE1B7C"/>
    <w:rsid w:val="00DF2263"/>
    <w:rsid w:val="00DF3708"/>
    <w:rsid w:val="00DF54C1"/>
    <w:rsid w:val="00DF6FDC"/>
    <w:rsid w:val="00DF727C"/>
    <w:rsid w:val="00DF74FC"/>
    <w:rsid w:val="00DF7940"/>
    <w:rsid w:val="00E00732"/>
    <w:rsid w:val="00E14F2E"/>
    <w:rsid w:val="00E15F41"/>
    <w:rsid w:val="00E160F9"/>
    <w:rsid w:val="00E22BDF"/>
    <w:rsid w:val="00E23F36"/>
    <w:rsid w:val="00E31651"/>
    <w:rsid w:val="00E31852"/>
    <w:rsid w:val="00E33A8D"/>
    <w:rsid w:val="00E40F5D"/>
    <w:rsid w:val="00E4237B"/>
    <w:rsid w:val="00E42F71"/>
    <w:rsid w:val="00E46A71"/>
    <w:rsid w:val="00E54680"/>
    <w:rsid w:val="00E55A7D"/>
    <w:rsid w:val="00E55F97"/>
    <w:rsid w:val="00E56205"/>
    <w:rsid w:val="00E565E0"/>
    <w:rsid w:val="00E6016C"/>
    <w:rsid w:val="00E62A4D"/>
    <w:rsid w:val="00E65B2F"/>
    <w:rsid w:val="00E65F1B"/>
    <w:rsid w:val="00E67769"/>
    <w:rsid w:val="00E74BC1"/>
    <w:rsid w:val="00E77383"/>
    <w:rsid w:val="00E950FD"/>
    <w:rsid w:val="00EA1677"/>
    <w:rsid w:val="00EA469C"/>
    <w:rsid w:val="00EB5776"/>
    <w:rsid w:val="00EB5FD2"/>
    <w:rsid w:val="00EC04C3"/>
    <w:rsid w:val="00EC09A8"/>
    <w:rsid w:val="00EC72B8"/>
    <w:rsid w:val="00EC7EDB"/>
    <w:rsid w:val="00ED2DB9"/>
    <w:rsid w:val="00EE5FAC"/>
    <w:rsid w:val="00EE6D1B"/>
    <w:rsid w:val="00EF0144"/>
    <w:rsid w:val="00EF0DF2"/>
    <w:rsid w:val="00EF69D6"/>
    <w:rsid w:val="00EF743A"/>
    <w:rsid w:val="00F03F24"/>
    <w:rsid w:val="00F046F5"/>
    <w:rsid w:val="00F05434"/>
    <w:rsid w:val="00F12A93"/>
    <w:rsid w:val="00F15916"/>
    <w:rsid w:val="00F16B93"/>
    <w:rsid w:val="00F16FC2"/>
    <w:rsid w:val="00F20475"/>
    <w:rsid w:val="00F25983"/>
    <w:rsid w:val="00F26401"/>
    <w:rsid w:val="00F30119"/>
    <w:rsid w:val="00F4017B"/>
    <w:rsid w:val="00F40D50"/>
    <w:rsid w:val="00F40F8B"/>
    <w:rsid w:val="00F459EA"/>
    <w:rsid w:val="00F46DC7"/>
    <w:rsid w:val="00F4712C"/>
    <w:rsid w:val="00F47DF6"/>
    <w:rsid w:val="00F47E4F"/>
    <w:rsid w:val="00F55BB5"/>
    <w:rsid w:val="00F56352"/>
    <w:rsid w:val="00F56E34"/>
    <w:rsid w:val="00F57E53"/>
    <w:rsid w:val="00F64432"/>
    <w:rsid w:val="00F65397"/>
    <w:rsid w:val="00F7162C"/>
    <w:rsid w:val="00F7258C"/>
    <w:rsid w:val="00F854B6"/>
    <w:rsid w:val="00F87D0B"/>
    <w:rsid w:val="00F90125"/>
    <w:rsid w:val="00F91F57"/>
    <w:rsid w:val="00F936CF"/>
    <w:rsid w:val="00F950E5"/>
    <w:rsid w:val="00F97367"/>
    <w:rsid w:val="00FA7028"/>
    <w:rsid w:val="00FB593D"/>
    <w:rsid w:val="00FB60EA"/>
    <w:rsid w:val="00FB6A55"/>
    <w:rsid w:val="00FC5B24"/>
    <w:rsid w:val="00FD3676"/>
    <w:rsid w:val="00FD710F"/>
    <w:rsid w:val="00FE5192"/>
    <w:rsid w:val="00FF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EA61A35-9038-4334-9F1A-A6B373DD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F4E3A"/>
  </w:style>
  <w:style w:type="paragraph" w:styleId="Heading1">
    <w:name w:val="heading 1"/>
    <w:aliases w:val="h1,h11,h12,h13,h14,h15,h16,H1,app heading 1,l1,Memo Heading 1"/>
    <w:basedOn w:val="Normal"/>
    <w:next w:val="Normal"/>
    <w:qFormat/>
    <w:rsid w:val="001F4E3A"/>
    <w:pPr>
      <w:keepNext/>
      <w:numPr>
        <w:numId w:val="4"/>
      </w:numPr>
      <w:pBdr>
        <w:bottom w:val="single" w:sz="12" w:space="6" w:color="FE0000"/>
      </w:pBdr>
      <w:spacing w:before="1020" w:after="240"/>
      <w:outlineLvl w:val="0"/>
    </w:pPr>
    <w:rPr>
      <w:rFonts w:ascii="Arial Bold" w:hAnsi="Arial Bold" w:cs="Arial"/>
      <w:b/>
      <w:bCs/>
      <w:color w:val="6E6E6E"/>
      <w:kern w:val="32"/>
      <w:sz w:val="36"/>
      <w:szCs w:val="36"/>
    </w:rPr>
  </w:style>
  <w:style w:type="paragraph" w:styleId="Heading2">
    <w:name w:val="heading 2"/>
    <w:basedOn w:val="Normal"/>
    <w:next w:val="Normal"/>
    <w:qFormat/>
    <w:rsid w:val="001F4E3A"/>
    <w:pPr>
      <w:keepNext/>
      <w:numPr>
        <w:ilvl w:val="1"/>
        <w:numId w:val="4"/>
      </w:numPr>
      <w:spacing w:before="360" w:after="60"/>
      <w:outlineLvl w:val="1"/>
    </w:pPr>
    <w:rPr>
      <w:rFonts w:ascii="Arial Bold" w:hAnsi="Arial Bold"/>
      <w:b/>
      <w:color w:val="6E6E6E"/>
      <w:sz w:val="32"/>
      <w:szCs w:val="32"/>
    </w:rPr>
  </w:style>
  <w:style w:type="paragraph" w:styleId="Heading3">
    <w:name w:val="heading 3"/>
    <w:basedOn w:val="Normal"/>
    <w:next w:val="Normal"/>
    <w:qFormat/>
    <w:rsid w:val="001F4E3A"/>
    <w:pPr>
      <w:keepNext/>
      <w:numPr>
        <w:ilvl w:val="2"/>
        <w:numId w:val="4"/>
      </w:numPr>
      <w:spacing w:before="360" w:after="60"/>
      <w:outlineLvl w:val="2"/>
    </w:pPr>
    <w:rPr>
      <w:rFonts w:ascii="Arial Bold" w:hAnsi="Arial Bold" w:cs="Arial"/>
      <w:b/>
      <w:bCs/>
      <w:color w:val="6E6E6E"/>
      <w:sz w:val="28"/>
      <w:szCs w:val="28"/>
    </w:rPr>
  </w:style>
  <w:style w:type="paragraph" w:styleId="Heading4">
    <w:name w:val="heading 4"/>
    <w:basedOn w:val="Normal"/>
    <w:next w:val="Normal"/>
    <w:qFormat/>
    <w:rsid w:val="001F4E3A"/>
    <w:pPr>
      <w:keepNext/>
      <w:widowControl w:val="0"/>
      <w:numPr>
        <w:ilvl w:val="3"/>
        <w:numId w:val="4"/>
      </w:numPr>
      <w:spacing w:before="240" w:after="120"/>
      <w:outlineLvl w:val="3"/>
    </w:pPr>
    <w:rPr>
      <w:rFonts w:ascii="Arial Bold" w:hAnsi="Arial Bold"/>
      <w:b/>
      <w:bCs/>
      <w:color w:val="6E6E6E"/>
      <w:sz w:val="24"/>
      <w:szCs w:val="24"/>
    </w:rPr>
  </w:style>
  <w:style w:type="paragraph" w:styleId="Heading5">
    <w:name w:val="heading 5"/>
    <w:aliases w:val="h5,H5"/>
    <w:basedOn w:val="Normal"/>
    <w:next w:val="Normal"/>
    <w:qFormat/>
    <w:rsid w:val="001F4E3A"/>
    <w:pPr>
      <w:numPr>
        <w:ilvl w:val="4"/>
        <w:numId w:val="4"/>
      </w:numPr>
      <w:spacing w:before="240" w:after="120"/>
      <w:outlineLvl w:val="4"/>
    </w:pPr>
    <w:rPr>
      <w:rFonts w:ascii="Arial Bold" w:hAnsi="Arial Bold"/>
      <w:b/>
      <w:bCs/>
      <w:iCs/>
      <w:color w:val="6E6E6E"/>
      <w:sz w:val="24"/>
      <w:szCs w:val="24"/>
    </w:rPr>
  </w:style>
  <w:style w:type="paragraph" w:styleId="Heading6">
    <w:name w:val="heading 6"/>
    <w:aliases w:val="h6"/>
    <w:basedOn w:val="Normal"/>
    <w:next w:val="Normal"/>
    <w:qFormat/>
    <w:rsid w:val="001F4E3A"/>
    <w:pPr>
      <w:keepNext/>
      <w:widowControl w:val="0"/>
      <w:numPr>
        <w:ilvl w:val="5"/>
        <w:numId w:val="4"/>
      </w:numPr>
      <w:pBdr>
        <w:bottom w:val="single" w:sz="12" w:space="6" w:color="FE0000"/>
      </w:pBdr>
      <w:spacing w:before="1020" w:after="240"/>
      <w:outlineLvl w:val="5"/>
    </w:pPr>
    <w:rPr>
      <w:rFonts w:ascii="Arial Bold" w:hAnsi="Arial Bold"/>
      <w:b/>
      <w:bCs/>
      <w:color w:val="6E6E6E"/>
      <w:sz w:val="36"/>
      <w:szCs w:val="36"/>
    </w:rPr>
  </w:style>
  <w:style w:type="paragraph" w:styleId="Heading7">
    <w:name w:val="heading 7"/>
    <w:basedOn w:val="Normal"/>
    <w:next w:val="Normal"/>
    <w:qFormat/>
    <w:rsid w:val="001F4E3A"/>
    <w:pPr>
      <w:numPr>
        <w:ilvl w:val="6"/>
        <w:numId w:val="4"/>
      </w:numPr>
      <w:spacing w:before="240" w:after="120"/>
      <w:outlineLvl w:val="6"/>
    </w:pPr>
    <w:rPr>
      <w:rFonts w:ascii="Arial Bold" w:hAnsi="Arial Bold"/>
      <w:b/>
      <w:color w:val="6E6E6E"/>
      <w:sz w:val="32"/>
      <w:szCs w:val="32"/>
    </w:rPr>
  </w:style>
  <w:style w:type="paragraph" w:styleId="Heading8">
    <w:name w:val="heading 8"/>
    <w:basedOn w:val="Normal"/>
    <w:next w:val="Normal"/>
    <w:qFormat/>
    <w:rsid w:val="001F4E3A"/>
    <w:pPr>
      <w:numPr>
        <w:ilvl w:val="7"/>
        <w:numId w:val="4"/>
      </w:numPr>
      <w:spacing w:before="240" w:after="120"/>
      <w:outlineLvl w:val="7"/>
    </w:pPr>
    <w:rPr>
      <w:rFonts w:ascii="Arial Bold" w:hAnsi="Arial Bold"/>
      <w:b/>
      <w:iCs/>
      <w:color w:val="6E6E6E"/>
      <w:sz w:val="28"/>
      <w:szCs w:val="28"/>
    </w:rPr>
  </w:style>
  <w:style w:type="paragraph" w:styleId="Heading9">
    <w:name w:val="heading 9"/>
    <w:aliases w:val="Figure Heading,FH"/>
    <w:basedOn w:val="Nonumberhead"/>
    <w:next w:val="Normal"/>
    <w:qFormat/>
    <w:rsid w:val="001F4E3A"/>
    <w:pPr>
      <w:numPr>
        <w:ilvl w:val="8"/>
        <w:numId w:val="4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numberhead">
    <w:name w:val="No number head"/>
    <w:basedOn w:val="Normal"/>
    <w:next w:val="Normal"/>
    <w:rsid w:val="001F4E3A"/>
    <w:pPr>
      <w:pBdr>
        <w:bottom w:val="single" w:sz="12" w:space="6" w:color="FF0000"/>
      </w:pBdr>
      <w:spacing w:before="120" w:after="480"/>
    </w:pPr>
    <w:rPr>
      <w:rFonts w:ascii="Arial Bold" w:hAnsi="Arial Bold"/>
      <w:b/>
      <w:color w:val="6E6E6E"/>
      <w:sz w:val="32"/>
      <w:szCs w:val="32"/>
    </w:rPr>
  </w:style>
  <w:style w:type="paragraph" w:styleId="Header">
    <w:name w:val="header"/>
    <w:basedOn w:val="Normal"/>
    <w:semiHidden/>
    <w:rsid w:val="001F4E3A"/>
    <w:pPr>
      <w:pBdr>
        <w:bottom w:val="single" w:sz="8" w:space="4" w:color="FF0000"/>
      </w:pBdr>
      <w:tabs>
        <w:tab w:val="right" w:pos="9356"/>
      </w:tabs>
      <w:spacing w:after="80"/>
    </w:pPr>
    <w:rPr>
      <w:rFonts w:ascii="Arial Bold" w:hAnsi="Arial Bold"/>
      <w:b/>
      <w:caps/>
      <w:color w:val="6E6E6E"/>
      <w:sz w:val="18"/>
      <w:szCs w:val="18"/>
    </w:rPr>
  </w:style>
  <w:style w:type="paragraph" w:styleId="Footer">
    <w:name w:val="footer"/>
    <w:basedOn w:val="Normal"/>
    <w:semiHidden/>
    <w:rsid w:val="001F4E3A"/>
    <w:pPr>
      <w:pBdr>
        <w:top w:val="single" w:sz="8" w:space="4" w:color="FF0000"/>
      </w:pBdr>
      <w:tabs>
        <w:tab w:val="right" w:pos="9356"/>
      </w:tabs>
    </w:pPr>
    <w:rPr>
      <w:rFonts w:ascii="Arial Bold" w:hAnsi="Arial Bold"/>
      <w:b/>
      <w:caps/>
      <w:color w:val="6E6E6E"/>
      <w:sz w:val="18"/>
      <w:szCs w:val="18"/>
    </w:rPr>
  </w:style>
  <w:style w:type="paragraph" w:styleId="BodyText3">
    <w:name w:val="Body Text 3"/>
    <w:basedOn w:val="Normal"/>
    <w:semiHidden/>
    <w:rsid w:val="001F4E3A"/>
    <w:rPr>
      <w:rFonts w:ascii="Arial" w:hAnsi="Arial"/>
      <w:b/>
    </w:rPr>
  </w:style>
  <w:style w:type="paragraph" w:customStyle="1" w:styleId="MainTitle">
    <w:name w:val="Main Title"/>
    <w:basedOn w:val="Normal"/>
    <w:next w:val="Normal"/>
    <w:rsid w:val="001F4E3A"/>
    <w:pPr>
      <w:tabs>
        <w:tab w:val="left" w:pos="7920"/>
      </w:tabs>
      <w:spacing w:before="4400" w:after="120"/>
      <w:ind w:left="576" w:right="1498"/>
      <w:jc w:val="right"/>
    </w:pPr>
    <w:rPr>
      <w:rFonts w:ascii="Arial Bold" w:hAnsi="Arial Bold"/>
      <w:b/>
      <w:color w:val="6D6D6D"/>
      <w:sz w:val="42"/>
      <w:szCs w:val="42"/>
    </w:rPr>
  </w:style>
  <w:style w:type="paragraph" w:customStyle="1" w:styleId="DocType">
    <w:name w:val="Doc Type"/>
    <w:basedOn w:val="Normal"/>
    <w:next w:val="Normal"/>
    <w:rsid w:val="001F4E3A"/>
    <w:pPr>
      <w:spacing w:before="60" w:after="120"/>
      <w:ind w:left="3600" w:right="1498"/>
      <w:jc w:val="right"/>
    </w:pPr>
    <w:rPr>
      <w:rFonts w:ascii="Arial" w:hAnsi="Arial"/>
      <w:color w:val="6D6D6D"/>
      <w:sz w:val="28"/>
      <w:szCs w:val="28"/>
    </w:rPr>
  </w:style>
  <w:style w:type="paragraph" w:customStyle="1" w:styleId="DocNumber">
    <w:name w:val="Doc Number"/>
    <w:basedOn w:val="Normal"/>
    <w:next w:val="Normal"/>
    <w:rsid w:val="001F4E3A"/>
    <w:pPr>
      <w:pBdr>
        <w:bottom w:val="single" w:sz="8" w:space="0" w:color="6D6D6D"/>
      </w:pBdr>
      <w:spacing w:before="6000" w:after="100" w:afterAutospacing="1"/>
      <w:ind w:right="-32"/>
    </w:pPr>
    <w:rPr>
      <w:rFonts w:ascii="Arial" w:hAnsi="Arial"/>
      <w:color w:val="6D6D6D"/>
      <w:sz w:val="28"/>
      <w:szCs w:val="28"/>
    </w:rPr>
  </w:style>
  <w:style w:type="paragraph" w:customStyle="1" w:styleId="RevisionNo">
    <w:name w:val="Revision No."/>
    <w:basedOn w:val="Normal"/>
    <w:next w:val="Normal"/>
    <w:rsid w:val="001F4E3A"/>
    <w:pPr>
      <w:spacing w:after="100" w:afterAutospacing="1"/>
      <w:ind w:right="576"/>
    </w:pPr>
    <w:rPr>
      <w:rFonts w:ascii="Arial" w:hAnsi="Arial"/>
      <w:color w:val="6D6D6D"/>
      <w:sz w:val="28"/>
      <w:szCs w:val="28"/>
    </w:rPr>
  </w:style>
  <w:style w:type="character" w:styleId="Hyperlink">
    <w:name w:val="Hyperlink"/>
    <w:basedOn w:val="DefaultParagraphFont"/>
    <w:uiPriority w:val="99"/>
    <w:rsid w:val="001F4E3A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F4E3A"/>
    <w:pPr>
      <w:spacing w:before="120" w:after="60"/>
      <w:ind w:left="2552"/>
    </w:pPr>
    <w:rPr>
      <w:rFonts w:ascii="Arial" w:hAnsi="Arial"/>
      <w:kern w:val="32"/>
    </w:rPr>
  </w:style>
  <w:style w:type="paragraph" w:customStyle="1" w:styleId="Misctext">
    <w:name w:val="Misc text"/>
    <w:next w:val="Normal"/>
    <w:rsid w:val="001F4E3A"/>
    <w:pPr>
      <w:spacing w:before="120" w:after="60"/>
      <w:ind w:left="113"/>
    </w:pPr>
    <w:rPr>
      <w:rFonts w:ascii="Arial" w:hAnsi="Arial"/>
    </w:rPr>
  </w:style>
  <w:style w:type="paragraph" w:customStyle="1" w:styleId="Chapter">
    <w:name w:val="Chapter"/>
    <w:next w:val="ChapterNo"/>
    <w:rsid w:val="001F4E3A"/>
    <w:pPr>
      <w:spacing w:before="900" w:after="240"/>
      <w:jc w:val="right"/>
    </w:pPr>
    <w:rPr>
      <w:rFonts w:ascii="Arial" w:hAnsi="Arial" w:cs="Arial"/>
      <w:b/>
      <w:i/>
      <w:noProof/>
      <w:color w:val="808080"/>
      <w:sz w:val="72"/>
    </w:rPr>
  </w:style>
  <w:style w:type="paragraph" w:customStyle="1" w:styleId="ChapterNo">
    <w:name w:val="Chapter No."/>
    <w:next w:val="Heading1"/>
    <w:rsid w:val="001F4E3A"/>
    <w:pPr>
      <w:spacing w:after="240"/>
      <w:jc w:val="right"/>
    </w:pPr>
    <w:rPr>
      <w:rFonts w:ascii="Arial Bold" w:hAnsi="Arial Bold"/>
      <w:b/>
      <w:noProof/>
      <w:color w:val="808080"/>
      <w:sz w:val="144"/>
    </w:rPr>
  </w:style>
  <w:style w:type="character" w:styleId="PageNumber">
    <w:name w:val="page number"/>
    <w:basedOn w:val="DefaultParagraphFont"/>
    <w:semiHidden/>
    <w:rsid w:val="001F4E3A"/>
    <w:rPr>
      <w:rFonts w:ascii="Arial" w:hAnsi="Arial"/>
      <w:b/>
      <w:sz w:val="18"/>
      <w:bdr w:val="none" w:sz="0" w:space="0" w:color="auto"/>
    </w:rPr>
  </w:style>
  <w:style w:type="paragraph" w:styleId="TOC1">
    <w:name w:val="toc 1"/>
    <w:basedOn w:val="Normal"/>
    <w:next w:val="Normal"/>
    <w:uiPriority w:val="39"/>
    <w:rsid w:val="001F4E3A"/>
    <w:pPr>
      <w:numPr>
        <w:numId w:val="5"/>
      </w:numPr>
      <w:tabs>
        <w:tab w:val="left" w:pos="2211"/>
        <w:tab w:val="right" w:leader="underscore" w:pos="9356"/>
      </w:tabs>
      <w:spacing w:before="80" w:after="40"/>
    </w:pPr>
    <w:rPr>
      <w:rFonts w:ascii="Arial" w:hAnsi="Arial"/>
      <w:b/>
      <w:caps/>
      <w:color w:val="6E6E6E"/>
    </w:rPr>
  </w:style>
  <w:style w:type="paragraph" w:styleId="TOC2">
    <w:name w:val="toc 2"/>
    <w:basedOn w:val="Normal"/>
    <w:next w:val="Normal"/>
    <w:uiPriority w:val="39"/>
    <w:rsid w:val="001F4E3A"/>
    <w:pPr>
      <w:tabs>
        <w:tab w:val="left" w:pos="2835"/>
        <w:tab w:val="right" w:leader="dot" w:pos="9356"/>
      </w:tabs>
      <w:ind w:left="2268"/>
    </w:pPr>
    <w:rPr>
      <w:rFonts w:ascii="Arial" w:hAnsi="Arial"/>
      <w:smallCaps/>
    </w:rPr>
  </w:style>
  <w:style w:type="paragraph" w:styleId="TOC3">
    <w:name w:val="toc 3"/>
    <w:basedOn w:val="Normal"/>
    <w:next w:val="Normal"/>
    <w:uiPriority w:val="39"/>
    <w:rsid w:val="001F4E3A"/>
    <w:pPr>
      <w:tabs>
        <w:tab w:val="left" w:pos="2977"/>
        <w:tab w:val="right" w:leader="dot" w:pos="9356"/>
      </w:tabs>
      <w:ind w:left="2268"/>
    </w:pPr>
    <w:rPr>
      <w:rFonts w:ascii="Arial" w:hAnsi="Arial"/>
    </w:rPr>
  </w:style>
  <w:style w:type="paragraph" w:styleId="TOC4">
    <w:name w:val="toc 4"/>
    <w:basedOn w:val="Normal"/>
    <w:next w:val="Normal"/>
    <w:semiHidden/>
    <w:rsid w:val="001F4E3A"/>
    <w:pPr>
      <w:tabs>
        <w:tab w:val="left" w:pos="3119"/>
        <w:tab w:val="right" w:leader="hyphen" w:pos="9356"/>
      </w:tabs>
      <w:ind w:left="2268"/>
    </w:pPr>
    <w:rPr>
      <w:rFonts w:ascii="Arial" w:hAnsi="Arial"/>
    </w:rPr>
  </w:style>
  <w:style w:type="paragraph" w:styleId="TOC5">
    <w:name w:val="toc 5"/>
    <w:basedOn w:val="Normal"/>
    <w:next w:val="Normal"/>
    <w:semiHidden/>
    <w:rsid w:val="001F4E3A"/>
    <w:pPr>
      <w:tabs>
        <w:tab w:val="left" w:pos="3402"/>
        <w:tab w:val="right" w:leader="hyphen" w:pos="9356"/>
      </w:tabs>
      <w:ind w:left="2268"/>
    </w:pPr>
    <w:rPr>
      <w:rFonts w:ascii="Arial" w:hAnsi="Arial"/>
    </w:rPr>
  </w:style>
  <w:style w:type="paragraph" w:styleId="TOC6">
    <w:name w:val="toc 6"/>
    <w:basedOn w:val="Normal"/>
    <w:next w:val="Normal"/>
    <w:uiPriority w:val="39"/>
    <w:rsid w:val="001F4E3A"/>
    <w:pPr>
      <w:numPr>
        <w:numId w:val="6"/>
      </w:numPr>
      <w:tabs>
        <w:tab w:val="left" w:pos="2211"/>
        <w:tab w:val="right" w:leader="underscore" w:pos="9356"/>
      </w:tabs>
      <w:spacing w:before="120" w:after="40"/>
    </w:pPr>
    <w:rPr>
      <w:rFonts w:ascii="Arial" w:hAnsi="Arial"/>
      <w:b/>
      <w:caps/>
      <w:color w:val="6E6E6E"/>
    </w:rPr>
  </w:style>
  <w:style w:type="paragraph" w:styleId="TOC7">
    <w:name w:val="toc 7"/>
    <w:basedOn w:val="Normal"/>
    <w:next w:val="Normal"/>
    <w:semiHidden/>
    <w:rsid w:val="001F4E3A"/>
    <w:pPr>
      <w:tabs>
        <w:tab w:val="left" w:pos="2977"/>
        <w:tab w:val="right" w:leader="dot" w:pos="9356"/>
      </w:tabs>
      <w:ind w:left="2268"/>
    </w:pPr>
    <w:rPr>
      <w:rFonts w:ascii="Arial" w:hAnsi="Arial"/>
    </w:rPr>
  </w:style>
  <w:style w:type="paragraph" w:styleId="TOC8">
    <w:name w:val="toc 8"/>
    <w:basedOn w:val="Normal"/>
    <w:next w:val="Normal"/>
    <w:semiHidden/>
    <w:rsid w:val="001F4E3A"/>
    <w:pPr>
      <w:tabs>
        <w:tab w:val="left" w:pos="3119"/>
        <w:tab w:val="right" w:leader="dot" w:pos="9356"/>
      </w:tabs>
      <w:ind w:left="2268"/>
    </w:pPr>
    <w:rPr>
      <w:rFonts w:ascii="Arial" w:hAnsi="Arial"/>
    </w:rPr>
  </w:style>
  <w:style w:type="paragraph" w:styleId="TOC9">
    <w:name w:val="toc 9"/>
    <w:basedOn w:val="Normal"/>
    <w:next w:val="Normal"/>
    <w:uiPriority w:val="39"/>
    <w:rsid w:val="001F4E3A"/>
    <w:pPr>
      <w:tabs>
        <w:tab w:val="right" w:leader="underscore" w:pos="9356"/>
      </w:tabs>
      <w:spacing w:before="120" w:after="40"/>
      <w:ind w:left="2268"/>
    </w:pPr>
    <w:rPr>
      <w:rFonts w:ascii="Arial" w:hAnsi="Arial"/>
      <w:b/>
      <w:caps/>
      <w:color w:val="6E6E6E"/>
    </w:rPr>
  </w:style>
  <w:style w:type="paragraph" w:styleId="Caption">
    <w:name w:val="caption"/>
    <w:basedOn w:val="Normal"/>
    <w:next w:val="Normal"/>
    <w:qFormat/>
    <w:rsid w:val="001F4E3A"/>
    <w:pPr>
      <w:spacing w:before="80" w:after="120"/>
      <w:jc w:val="center"/>
    </w:pPr>
    <w:rPr>
      <w:rFonts w:ascii="Arial Bold" w:hAnsi="Arial Bold"/>
      <w:b/>
      <w:bCs/>
      <w:color w:val="6E6E6E"/>
    </w:rPr>
  </w:style>
  <w:style w:type="paragraph" w:styleId="TableofFigures">
    <w:name w:val="table of figures"/>
    <w:basedOn w:val="Normal"/>
    <w:next w:val="Normal"/>
    <w:uiPriority w:val="99"/>
    <w:rsid w:val="001F4E3A"/>
    <w:pPr>
      <w:ind w:left="400" w:hanging="400"/>
    </w:pPr>
    <w:rPr>
      <w:rFonts w:ascii="Arial" w:hAnsi="Arial"/>
    </w:rPr>
  </w:style>
  <w:style w:type="paragraph" w:customStyle="1" w:styleId="TableCaption">
    <w:name w:val="Table Caption"/>
    <w:basedOn w:val="Caption"/>
    <w:rsid w:val="001F4E3A"/>
    <w:rPr>
      <w:sz w:val="22"/>
      <w:szCs w:val="22"/>
    </w:rPr>
  </w:style>
  <w:style w:type="paragraph" w:styleId="BodyText2">
    <w:name w:val="Body Text 2"/>
    <w:basedOn w:val="Normal"/>
    <w:semiHidden/>
    <w:rsid w:val="001F4E3A"/>
    <w:pPr>
      <w:tabs>
        <w:tab w:val="left" w:pos="2694"/>
      </w:tabs>
      <w:spacing w:before="20" w:after="20"/>
    </w:pPr>
    <w:rPr>
      <w:rFonts w:ascii="Arial" w:hAnsi="Arial"/>
    </w:rPr>
  </w:style>
  <w:style w:type="paragraph" w:styleId="ListNumber">
    <w:name w:val="List Number"/>
    <w:basedOn w:val="Normal"/>
    <w:next w:val="Normal"/>
    <w:semiHidden/>
    <w:rsid w:val="001F4E3A"/>
    <w:pPr>
      <w:numPr>
        <w:numId w:val="2"/>
      </w:numPr>
      <w:spacing w:before="40" w:after="40"/>
    </w:pPr>
    <w:rPr>
      <w:rFonts w:ascii="Arial" w:hAnsi="Arial"/>
    </w:rPr>
  </w:style>
  <w:style w:type="paragraph" w:customStyle="1" w:styleId="TableHeading">
    <w:name w:val="Table Heading"/>
    <w:basedOn w:val="Normal"/>
    <w:next w:val="Normal"/>
    <w:rsid w:val="001F4E3A"/>
    <w:pPr>
      <w:spacing w:before="40" w:after="40"/>
      <w:ind w:left="85"/>
    </w:pPr>
    <w:rPr>
      <w:rFonts w:ascii="Arial Bold" w:hAnsi="Arial Bold"/>
      <w:b/>
      <w:color w:val="6E6E6E"/>
    </w:rPr>
  </w:style>
  <w:style w:type="paragraph" w:customStyle="1" w:styleId="Tabletext">
    <w:name w:val="Table text"/>
    <w:basedOn w:val="Normal"/>
    <w:next w:val="Normal"/>
    <w:rsid w:val="001F4E3A"/>
    <w:pPr>
      <w:spacing w:before="40" w:after="40"/>
      <w:ind w:left="85"/>
    </w:pPr>
    <w:rPr>
      <w:rFonts w:ascii="Arial" w:hAnsi="Arial"/>
      <w:kern w:val="32"/>
    </w:rPr>
  </w:style>
  <w:style w:type="character" w:styleId="FollowedHyperlink">
    <w:name w:val="FollowedHyperlink"/>
    <w:basedOn w:val="DefaultParagraphFont"/>
    <w:semiHidden/>
    <w:rsid w:val="001F4E3A"/>
    <w:rPr>
      <w:color w:val="800080"/>
      <w:u w:val="single"/>
    </w:rPr>
  </w:style>
  <w:style w:type="paragraph" w:customStyle="1" w:styleId="Notes">
    <w:name w:val="Notes"/>
    <w:basedOn w:val="BodyText"/>
    <w:next w:val="Normal"/>
    <w:rsid w:val="001F4E3A"/>
    <w:pPr>
      <w:numPr>
        <w:numId w:val="18"/>
      </w:numPr>
      <w:spacing w:after="120"/>
    </w:pPr>
  </w:style>
  <w:style w:type="paragraph" w:styleId="ListNumber2">
    <w:name w:val="List Number 2"/>
    <w:basedOn w:val="Normal"/>
    <w:next w:val="Normal"/>
    <w:semiHidden/>
    <w:rsid w:val="001F4E3A"/>
    <w:pPr>
      <w:numPr>
        <w:numId w:val="3"/>
      </w:numPr>
      <w:spacing w:before="40" w:after="40"/>
    </w:pPr>
    <w:rPr>
      <w:rFonts w:ascii="Arial" w:hAnsi="Arial"/>
    </w:rPr>
  </w:style>
  <w:style w:type="paragraph" w:styleId="ListBullet">
    <w:name w:val="List Bullet"/>
    <w:basedOn w:val="Normal"/>
    <w:semiHidden/>
    <w:rsid w:val="001F4E3A"/>
    <w:pPr>
      <w:spacing w:before="40" w:after="40"/>
      <w:ind w:left="2552"/>
    </w:pPr>
    <w:rPr>
      <w:rFonts w:ascii="Arial" w:hAnsi="Arial"/>
      <w:color w:val="000000"/>
    </w:rPr>
  </w:style>
  <w:style w:type="paragraph" w:styleId="ListBullet2">
    <w:name w:val="List Bullet 2"/>
    <w:basedOn w:val="Normal"/>
    <w:next w:val="Normal"/>
    <w:semiHidden/>
    <w:rsid w:val="001F4E3A"/>
    <w:pPr>
      <w:numPr>
        <w:numId w:val="17"/>
      </w:numPr>
      <w:spacing w:before="40" w:after="40"/>
    </w:pPr>
    <w:rPr>
      <w:rFonts w:ascii="Arial" w:hAnsi="Arial"/>
    </w:rPr>
  </w:style>
  <w:style w:type="paragraph" w:customStyle="1" w:styleId="Codepara">
    <w:name w:val="Code para"/>
    <w:basedOn w:val="BodyText"/>
    <w:next w:val="Normal"/>
    <w:rsid w:val="001F4E3A"/>
    <w:rPr>
      <w:rFonts w:ascii="Courier New" w:hAnsi="Courier New"/>
    </w:rPr>
  </w:style>
  <w:style w:type="paragraph" w:customStyle="1" w:styleId="Indentedtext">
    <w:name w:val="Indented text"/>
    <w:basedOn w:val="BodyText"/>
    <w:next w:val="Normal"/>
    <w:rsid w:val="001F4E3A"/>
    <w:pPr>
      <w:ind w:left="2909"/>
    </w:pPr>
  </w:style>
  <w:style w:type="paragraph" w:customStyle="1" w:styleId="Indentedtext2">
    <w:name w:val="Indented text 2"/>
    <w:basedOn w:val="BodyText"/>
    <w:next w:val="Normal"/>
    <w:rsid w:val="001F4E3A"/>
    <w:pPr>
      <w:ind w:left="3266"/>
    </w:pPr>
  </w:style>
  <w:style w:type="paragraph" w:customStyle="1" w:styleId="CodeNumbered">
    <w:name w:val="Code Numbered"/>
    <w:basedOn w:val="Codepara"/>
    <w:next w:val="Normal"/>
    <w:rsid w:val="001F4E3A"/>
    <w:pPr>
      <w:tabs>
        <w:tab w:val="num" w:pos="2912"/>
      </w:tabs>
      <w:ind w:left="2909" w:hanging="357"/>
    </w:pPr>
  </w:style>
  <w:style w:type="character" w:customStyle="1" w:styleId="CodeText">
    <w:name w:val="Code Text"/>
    <w:basedOn w:val="DefaultParagraphFont"/>
    <w:rsid w:val="001F4E3A"/>
    <w:rPr>
      <w:rFonts w:ascii="Courier New" w:hAnsi="Courier New"/>
      <w:sz w:val="20"/>
    </w:rPr>
  </w:style>
  <w:style w:type="paragraph" w:customStyle="1" w:styleId="CodeBullet2">
    <w:name w:val="Code Bullet 2"/>
    <w:basedOn w:val="Codepara"/>
    <w:next w:val="Normal"/>
    <w:rsid w:val="001F4E3A"/>
    <w:pPr>
      <w:numPr>
        <w:numId w:val="10"/>
      </w:numPr>
    </w:pPr>
  </w:style>
  <w:style w:type="paragraph" w:customStyle="1" w:styleId="Codenumbered2">
    <w:name w:val="Code numbered 2"/>
    <w:basedOn w:val="Codepara"/>
    <w:next w:val="Normal"/>
    <w:rsid w:val="001F4E3A"/>
    <w:pPr>
      <w:numPr>
        <w:numId w:val="8"/>
      </w:numPr>
    </w:pPr>
  </w:style>
  <w:style w:type="paragraph" w:customStyle="1" w:styleId="CodeBullet">
    <w:name w:val="Code Bullet"/>
    <w:basedOn w:val="Codepara"/>
    <w:next w:val="Normal"/>
    <w:rsid w:val="001F4E3A"/>
    <w:pPr>
      <w:numPr>
        <w:numId w:val="9"/>
      </w:numPr>
    </w:pPr>
  </w:style>
  <w:style w:type="paragraph" w:customStyle="1" w:styleId="CodeIndented">
    <w:name w:val="Code Indented"/>
    <w:basedOn w:val="Normal"/>
    <w:next w:val="Normal"/>
    <w:rsid w:val="001F4E3A"/>
    <w:pPr>
      <w:spacing w:before="40" w:after="40"/>
      <w:ind w:left="3005"/>
    </w:pPr>
    <w:rPr>
      <w:rFonts w:ascii="Courier" w:hAnsi="Courier"/>
    </w:rPr>
  </w:style>
  <w:style w:type="paragraph" w:customStyle="1" w:styleId="CodeIndent2">
    <w:name w:val="Code Indent 2"/>
    <w:basedOn w:val="Normal"/>
    <w:next w:val="Normal"/>
    <w:rsid w:val="001F4E3A"/>
    <w:pPr>
      <w:spacing w:before="40" w:after="40"/>
      <w:ind w:left="3266"/>
    </w:pPr>
    <w:rPr>
      <w:rFonts w:ascii="Courier New" w:hAnsi="Courier New"/>
    </w:rPr>
  </w:style>
  <w:style w:type="character" w:customStyle="1" w:styleId="CodeBold">
    <w:name w:val="Code Bold"/>
    <w:basedOn w:val="CodeText"/>
    <w:rsid w:val="001F4E3A"/>
    <w:rPr>
      <w:rFonts w:ascii="Courier New" w:hAnsi="Courier New"/>
      <w:b/>
      <w:sz w:val="20"/>
    </w:rPr>
  </w:style>
  <w:style w:type="character" w:customStyle="1" w:styleId="Italics">
    <w:name w:val="Italics"/>
    <w:basedOn w:val="DefaultParagraphFont"/>
    <w:rsid w:val="001F4E3A"/>
    <w:rPr>
      <w:rFonts w:ascii="Arial" w:hAnsi="Arial"/>
      <w:i/>
      <w:sz w:val="20"/>
    </w:rPr>
  </w:style>
  <w:style w:type="character" w:customStyle="1" w:styleId="Bold">
    <w:name w:val="Bold"/>
    <w:basedOn w:val="DefaultParagraphFont"/>
    <w:rsid w:val="001F4E3A"/>
    <w:rPr>
      <w:rFonts w:ascii="Arial" w:hAnsi="Arial"/>
      <w:b/>
      <w:sz w:val="20"/>
    </w:rPr>
  </w:style>
  <w:style w:type="paragraph" w:customStyle="1" w:styleId="RevisionHead">
    <w:name w:val="Revision Head"/>
    <w:basedOn w:val="Normal"/>
    <w:rsid w:val="001F4E3A"/>
    <w:pPr>
      <w:jc w:val="center"/>
    </w:pPr>
    <w:rPr>
      <w:rFonts w:ascii="Arial" w:hAnsi="Arial"/>
      <w:b/>
      <w:sz w:val="28"/>
    </w:rPr>
  </w:style>
  <w:style w:type="paragraph" w:styleId="CommentText">
    <w:name w:val="annotation text"/>
    <w:basedOn w:val="Normal"/>
    <w:semiHidden/>
    <w:rsid w:val="001F4E3A"/>
    <w:rPr>
      <w:rFonts w:ascii="Arial" w:hAnsi="Arial"/>
    </w:rPr>
  </w:style>
  <w:style w:type="paragraph" w:styleId="EnvelopeReturn">
    <w:name w:val="envelope return"/>
    <w:basedOn w:val="Normal"/>
    <w:semiHidden/>
    <w:rsid w:val="001F4E3A"/>
    <w:rPr>
      <w:rFonts w:ascii="Arial" w:hAnsi="Arial"/>
    </w:rPr>
  </w:style>
  <w:style w:type="paragraph" w:customStyle="1" w:styleId="TAH">
    <w:name w:val="TAH"/>
    <w:basedOn w:val="Normal"/>
    <w:rsid w:val="001F4E3A"/>
    <w:pPr>
      <w:keepNext/>
      <w:keepLines/>
      <w:jc w:val="center"/>
    </w:pPr>
    <w:rPr>
      <w:rFonts w:ascii="Arial" w:hAnsi="Arial"/>
      <w:b/>
      <w:sz w:val="18"/>
      <w:lang w:val="en-GB"/>
    </w:rPr>
  </w:style>
  <w:style w:type="paragraph" w:customStyle="1" w:styleId="Important">
    <w:name w:val="Important"/>
    <w:next w:val="Normal"/>
    <w:rsid w:val="001F4E3A"/>
    <w:pPr>
      <w:numPr>
        <w:numId w:val="11"/>
      </w:numPr>
      <w:spacing w:before="60" w:after="20"/>
    </w:pPr>
    <w:rPr>
      <w:rFonts w:ascii="Arial" w:hAnsi="Arial"/>
      <w:noProof/>
    </w:rPr>
  </w:style>
  <w:style w:type="paragraph" w:customStyle="1" w:styleId="RightClick">
    <w:name w:val="Right Click"/>
    <w:next w:val="Nonumberhead"/>
    <w:rsid w:val="001F4E3A"/>
    <w:pPr>
      <w:numPr>
        <w:numId w:val="12"/>
      </w:numPr>
    </w:pPr>
    <w:rPr>
      <w:rFonts w:ascii="Arial" w:hAnsi="Arial"/>
      <w:noProof/>
    </w:rPr>
  </w:style>
  <w:style w:type="paragraph" w:customStyle="1" w:styleId="Double-click">
    <w:name w:val="Double-click"/>
    <w:next w:val="Normal"/>
    <w:rsid w:val="001F4E3A"/>
    <w:pPr>
      <w:numPr>
        <w:numId w:val="13"/>
      </w:numPr>
    </w:pPr>
    <w:rPr>
      <w:rFonts w:ascii="Arial" w:hAnsi="Arial"/>
      <w:noProof/>
    </w:rPr>
  </w:style>
  <w:style w:type="paragraph" w:customStyle="1" w:styleId="Classification">
    <w:name w:val="Classification"/>
    <w:basedOn w:val="Normal"/>
    <w:next w:val="Normal"/>
    <w:autoRedefine/>
    <w:rsid w:val="001F4E3A"/>
    <w:pPr>
      <w:framePr w:hSpace="187" w:vSpace="187" w:wrap="around" w:vAnchor="text" w:hAnchor="page" w:x="9620" w:y="9620"/>
    </w:pPr>
    <w:rPr>
      <w:rFonts w:ascii="Arial Bold" w:hAnsi="Arial Bold" w:cs="Arial"/>
      <w:b/>
      <w:bCs/>
      <w:color w:val="FFFFFF"/>
      <w:sz w:val="16"/>
      <w:szCs w:val="16"/>
    </w:rPr>
  </w:style>
  <w:style w:type="paragraph" w:customStyle="1" w:styleId="Tablenumbered1">
    <w:name w:val="Table numbered 1"/>
    <w:next w:val="Normal"/>
    <w:rsid w:val="001F4E3A"/>
    <w:pPr>
      <w:tabs>
        <w:tab w:val="num" w:pos="360"/>
      </w:tabs>
      <w:spacing w:before="40" w:after="40"/>
      <w:ind w:left="357" w:hanging="357"/>
    </w:pPr>
    <w:rPr>
      <w:rFonts w:ascii="Arial" w:hAnsi="Arial"/>
      <w:noProof/>
    </w:rPr>
  </w:style>
  <w:style w:type="paragraph" w:customStyle="1" w:styleId="Tablebullet1">
    <w:name w:val="Table bullet 1"/>
    <w:next w:val="Normal"/>
    <w:rsid w:val="001F4E3A"/>
    <w:pPr>
      <w:numPr>
        <w:numId w:val="14"/>
      </w:numPr>
      <w:spacing w:before="40" w:after="40"/>
    </w:pPr>
    <w:rPr>
      <w:rFonts w:ascii="Arial" w:hAnsi="Arial"/>
      <w:noProof/>
    </w:rPr>
  </w:style>
  <w:style w:type="paragraph" w:customStyle="1" w:styleId="TAL">
    <w:name w:val="TAL"/>
    <w:basedOn w:val="Normal"/>
    <w:rsid w:val="001F4E3A"/>
    <w:pPr>
      <w:keepNext/>
      <w:keepLines/>
    </w:pPr>
    <w:rPr>
      <w:rFonts w:ascii="Arial" w:hAnsi="Arial"/>
      <w:sz w:val="18"/>
      <w:lang w:val="en-GB"/>
    </w:rPr>
  </w:style>
  <w:style w:type="paragraph" w:customStyle="1" w:styleId="NotesTable">
    <w:name w:val="Notes Table"/>
    <w:basedOn w:val="Tabletext"/>
    <w:next w:val="Tabletext"/>
    <w:rsid w:val="001F4E3A"/>
    <w:pPr>
      <w:numPr>
        <w:numId w:val="15"/>
      </w:numPr>
    </w:pPr>
  </w:style>
  <w:style w:type="paragraph" w:customStyle="1" w:styleId="Importanttable">
    <w:name w:val="Important table"/>
    <w:basedOn w:val="Tabletext"/>
    <w:next w:val="Tabletext"/>
    <w:rsid w:val="001F4E3A"/>
    <w:pPr>
      <w:numPr>
        <w:numId w:val="16"/>
      </w:numPr>
    </w:pPr>
  </w:style>
  <w:style w:type="paragraph" w:customStyle="1" w:styleId="TableHeader">
    <w:name w:val="Table Header"/>
    <w:basedOn w:val="Caption"/>
    <w:rsid w:val="001F4E3A"/>
    <w:rPr>
      <w:sz w:val="22"/>
    </w:rPr>
  </w:style>
  <w:style w:type="paragraph" w:styleId="DocumentMap">
    <w:name w:val="Document Map"/>
    <w:basedOn w:val="Normal"/>
    <w:semiHidden/>
    <w:rsid w:val="001F4E3A"/>
    <w:pPr>
      <w:shd w:val="clear" w:color="auto" w:fill="000080"/>
    </w:pPr>
    <w:rPr>
      <w:rFonts w:ascii="Tahoma" w:hAnsi="Tahoma" w:cs="Tahoma"/>
    </w:rPr>
  </w:style>
  <w:style w:type="paragraph" w:styleId="BodyTextIndent">
    <w:name w:val="Body Text Indent"/>
    <w:basedOn w:val="Normal"/>
    <w:semiHidden/>
    <w:rsid w:val="001F4E3A"/>
    <w:pPr>
      <w:ind w:left="2610"/>
    </w:pPr>
    <w:rPr>
      <w:rFonts w:ascii="Arial" w:hAnsi="Arial"/>
    </w:rPr>
  </w:style>
  <w:style w:type="character" w:styleId="CommentReference">
    <w:name w:val="annotation reference"/>
    <w:basedOn w:val="DefaultParagraphFont"/>
    <w:semiHidden/>
    <w:rsid w:val="001F4E3A"/>
    <w:rPr>
      <w:sz w:val="16"/>
      <w:szCs w:val="16"/>
    </w:rPr>
  </w:style>
  <w:style w:type="paragraph" w:customStyle="1" w:styleId="Codepara2">
    <w:name w:val="Code para 2"/>
    <w:basedOn w:val="Codepara"/>
    <w:next w:val="Normal"/>
    <w:rsid w:val="001F4E3A"/>
    <w:pPr>
      <w:pBdr>
        <w:left w:val="dashed" w:sz="4" w:space="6" w:color="auto"/>
        <w:right w:val="dashed" w:sz="4" w:space="6" w:color="auto"/>
      </w:pBdr>
      <w:shd w:val="pct25" w:color="auto" w:fill="FFFFFF"/>
      <w:spacing w:before="40" w:after="20"/>
      <w:ind w:left="284" w:right="284"/>
    </w:pPr>
  </w:style>
  <w:style w:type="paragraph" w:customStyle="1" w:styleId="Style1">
    <w:name w:val="Style1"/>
    <w:basedOn w:val="Normal"/>
    <w:rsid w:val="001F4E3A"/>
    <w:pPr>
      <w:numPr>
        <w:numId w:val="7"/>
      </w:numPr>
      <w:spacing w:before="40" w:after="40"/>
    </w:pPr>
    <w:rPr>
      <w:rFonts w:ascii="Arial" w:hAnsi="Arial"/>
    </w:rPr>
  </w:style>
  <w:style w:type="paragraph" w:styleId="ListContinue">
    <w:name w:val="List Continue"/>
    <w:basedOn w:val="Normal"/>
    <w:semiHidden/>
    <w:rsid w:val="001F4E3A"/>
    <w:pPr>
      <w:spacing w:after="120"/>
      <w:ind w:left="360"/>
    </w:pPr>
  </w:style>
  <w:style w:type="paragraph" w:customStyle="1" w:styleId="BoldGray">
    <w:name w:val="Bold Gray"/>
    <w:rsid w:val="001F4E3A"/>
    <w:rPr>
      <w:rFonts w:ascii="Arial" w:hAnsi="Arial"/>
      <w:b/>
      <w:color w:val="6E6E6E"/>
    </w:rPr>
  </w:style>
  <w:style w:type="paragraph" w:customStyle="1" w:styleId="TableHead">
    <w:name w:val="Table Head"/>
    <w:basedOn w:val="Tabletext"/>
    <w:next w:val="Normal"/>
    <w:rsid w:val="001F4E3A"/>
    <w:pPr>
      <w:jc w:val="center"/>
    </w:pPr>
    <w:rPr>
      <w:b/>
      <w:sz w:val="22"/>
    </w:rPr>
  </w:style>
  <w:style w:type="paragraph" w:customStyle="1" w:styleId="RevisionTableHead">
    <w:name w:val="Revision Table Head"/>
    <w:basedOn w:val="Normal"/>
    <w:rsid w:val="001F4E3A"/>
    <w:rPr>
      <w:rFonts w:ascii="Arial" w:hAnsi="Arial"/>
      <w:b/>
      <w:sz w:val="28"/>
    </w:rPr>
  </w:style>
  <w:style w:type="paragraph" w:customStyle="1" w:styleId="CMNotice">
    <w:name w:val="CM Notice"/>
    <w:basedOn w:val="Normal"/>
    <w:rsid w:val="001F4E3A"/>
    <w:pPr>
      <w:spacing w:before="120" w:after="120"/>
      <w:jc w:val="both"/>
    </w:pPr>
    <w:rPr>
      <w:rFonts w:ascii="Arial" w:hAnsi="Arial"/>
      <w:sz w:val="22"/>
    </w:rPr>
  </w:style>
  <w:style w:type="paragraph" w:styleId="TOAHeading">
    <w:name w:val="toa heading"/>
    <w:basedOn w:val="Normal"/>
    <w:next w:val="Normal"/>
    <w:semiHidden/>
    <w:rsid w:val="001F4E3A"/>
    <w:pPr>
      <w:spacing w:before="120"/>
    </w:pPr>
    <w:rPr>
      <w:rFonts w:ascii="Arial" w:hAnsi="Arial"/>
      <w:b/>
      <w:sz w:val="24"/>
    </w:rPr>
  </w:style>
  <w:style w:type="paragraph" w:styleId="BlockText">
    <w:name w:val="Block Text"/>
    <w:basedOn w:val="Normal"/>
    <w:semiHidden/>
    <w:rsid w:val="001F4E3A"/>
    <w:pPr>
      <w:spacing w:after="120"/>
      <w:ind w:left="1440" w:right="1440"/>
    </w:pPr>
  </w:style>
  <w:style w:type="paragraph" w:styleId="BalloonText">
    <w:name w:val="Balloon Text"/>
    <w:basedOn w:val="Normal"/>
    <w:semiHidden/>
    <w:rsid w:val="001F4E3A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1F4E3A"/>
    <w:rPr>
      <w:rFonts w:ascii="Times New Roman" w:hAnsi="Times New Roman"/>
      <w:b/>
      <w:bCs/>
    </w:rPr>
  </w:style>
  <w:style w:type="paragraph" w:customStyle="1" w:styleId="Appendix">
    <w:name w:val="Appendix"/>
    <w:basedOn w:val="Normal"/>
    <w:next w:val="BodyText"/>
    <w:rsid w:val="001F4E3A"/>
    <w:pPr>
      <w:keepNext/>
      <w:numPr>
        <w:numId w:val="22"/>
      </w:numPr>
      <w:tabs>
        <w:tab w:val="left" w:pos="360"/>
        <w:tab w:val="left" w:pos="720"/>
      </w:tabs>
      <w:spacing w:before="240" w:after="60"/>
      <w:ind w:left="360"/>
    </w:pPr>
    <w:rPr>
      <w:b/>
      <w:sz w:val="32"/>
    </w:rPr>
  </w:style>
  <w:style w:type="paragraph" w:customStyle="1" w:styleId="Appenhead2">
    <w:name w:val="Appenhead2"/>
    <w:basedOn w:val="Normal"/>
    <w:rsid w:val="001F4E3A"/>
    <w:pPr>
      <w:numPr>
        <w:ilvl w:val="1"/>
        <w:numId w:val="23"/>
      </w:numPr>
      <w:tabs>
        <w:tab w:val="left" w:pos="360"/>
      </w:tabs>
      <w:spacing w:before="240" w:after="60"/>
    </w:pPr>
    <w:rPr>
      <w:b/>
      <w:i/>
      <w:sz w:val="30"/>
    </w:rPr>
  </w:style>
  <w:style w:type="paragraph" w:customStyle="1" w:styleId="Appenhead3">
    <w:name w:val="Appenhead3"/>
    <w:basedOn w:val="Appenhead2"/>
    <w:rsid w:val="001F4E3A"/>
    <w:pPr>
      <w:numPr>
        <w:ilvl w:val="2"/>
        <w:numId w:val="24"/>
      </w:numPr>
    </w:pPr>
    <w:rPr>
      <w:i w:val="0"/>
      <w:sz w:val="28"/>
    </w:rPr>
  </w:style>
  <w:style w:type="paragraph" w:customStyle="1" w:styleId="Appenhead4">
    <w:name w:val="Appenhead4"/>
    <w:basedOn w:val="Appenhead3"/>
    <w:rsid w:val="001F4E3A"/>
    <w:pPr>
      <w:numPr>
        <w:ilvl w:val="3"/>
        <w:numId w:val="25"/>
      </w:numPr>
    </w:pPr>
    <w:rPr>
      <w:i/>
    </w:rPr>
  </w:style>
  <w:style w:type="paragraph" w:customStyle="1" w:styleId="Appenhead5">
    <w:name w:val="Appenhead5"/>
    <w:basedOn w:val="Normal"/>
    <w:rsid w:val="001F4E3A"/>
    <w:pPr>
      <w:numPr>
        <w:ilvl w:val="4"/>
        <w:numId w:val="26"/>
      </w:numPr>
      <w:tabs>
        <w:tab w:val="num" w:pos="360"/>
      </w:tabs>
      <w:spacing w:before="240" w:after="60"/>
      <w:ind w:left="0" w:firstLine="0"/>
    </w:pPr>
    <w:rPr>
      <w:rFonts w:ascii="Arial" w:hAnsi="Arial"/>
      <w:b/>
      <w:i/>
      <w:sz w:val="26"/>
    </w:rPr>
  </w:style>
  <w:style w:type="paragraph" w:customStyle="1" w:styleId="Appenhead6">
    <w:name w:val="Appenhead6"/>
    <w:basedOn w:val="Normal"/>
    <w:rsid w:val="001F4E3A"/>
    <w:pPr>
      <w:numPr>
        <w:ilvl w:val="5"/>
        <w:numId w:val="27"/>
      </w:numPr>
      <w:tabs>
        <w:tab w:val="num" w:pos="360"/>
      </w:tabs>
      <w:spacing w:before="240" w:after="60"/>
      <w:ind w:left="0" w:firstLine="0"/>
    </w:pPr>
    <w:rPr>
      <w:b/>
      <w:sz w:val="22"/>
    </w:rPr>
  </w:style>
  <w:style w:type="paragraph" w:customStyle="1" w:styleId="note">
    <w:name w:val="note"/>
    <w:rsid w:val="00513CF7"/>
    <w:pPr>
      <w:tabs>
        <w:tab w:val="left" w:pos="1440"/>
        <w:tab w:val="left" w:pos="2880"/>
        <w:tab w:val="left" w:pos="4320"/>
        <w:tab w:val="left" w:pos="5760"/>
      </w:tabs>
      <w:spacing w:before="80" w:after="115" w:line="255" w:lineRule="atLeast"/>
      <w:ind w:left="1440" w:right="1440"/>
      <w:jc w:val="both"/>
    </w:pPr>
    <w:rPr>
      <w:rFonts w:ascii="Times" w:hAnsi="Times"/>
      <w:snapToGrid w:val="0"/>
      <w:sz w:val="22"/>
    </w:rPr>
  </w:style>
  <w:style w:type="paragraph" w:styleId="ListParagraph">
    <w:name w:val="List Paragraph"/>
    <w:basedOn w:val="Normal"/>
    <w:uiPriority w:val="34"/>
    <w:qFormat/>
    <w:rsid w:val="00CD6CB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433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pyrightTextChar">
    <w:name w:val="Copyright Text Char"/>
    <w:link w:val="CopyrightText"/>
    <w:locked/>
    <w:rsid w:val="00E62A4D"/>
    <w:rPr>
      <w:rFonts w:ascii="Arial" w:hAnsi="Arial" w:cs="Arial"/>
    </w:rPr>
  </w:style>
  <w:style w:type="paragraph" w:customStyle="1" w:styleId="CopyrightText">
    <w:name w:val="Copyright Text"/>
    <w:basedOn w:val="Normal"/>
    <w:link w:val="CopyrightTextChar"/>
    <w:rsid w:val="00E62A4D"/>
    <w:pPr>
      <w:spacing w:before="120" w:after="60"/>
      <w:ind w:left="113"/>
    </w:pPr>
    <w:rPr>
      <w:rFonts w:ascii="Arial" w:hAnsi="Arial" w:cs="Arial"/>
    </w:rPr>
  </w:style>
  <w:style w:type="character" w:customStyle="1" w:styleId="CopyrightTextBoldChar">
    <w:name w:val="Copyright Text Bold Char"/>
    <w:link w:val="CopyrightTextBold"/>
    <w:locked/>
    <w:rsid w:val="00E62A4D"/>
    <w:rPr>
      <w:rFonts w:ascii="Arial" w:hAnsi="Arial" w:cs="Arial"/>
      <w:b/>
      <w:bCs/>
      <w:color w:val="6E6E6E"/>
    </w:rPr>
  </w:style>
  <w:style w:type="paragraph" w:customStyle="1" w:styleId="CopyrightTextBold">
    <w:name w:val="Copyright Text Bold"/>
    <w:basedOn w:val="Normal"/>
    <w:link w:val="CopyrightTextBoldChar"/>
    <w:rsid w:val="00E62A4D"/>
    <w:pPr>
      <w:spacing w:before="120" w:after="60"/>
      <w:ind w:left="113"/>
    </w:pPr>
    <w:rPr>
      <w:rFonts w:ascii="Arial" w:hAnsi="Arial" w:cs="Arial"/>
      <w:b/>
      <w:bCs/>
      <w:color w:val="6E6E6E"/>
    </w:rPr>
  </w:style>
  <w:style w:type="paragraph" w:customStyle="1" w:styleId="BodyTextIndent4">
    <w:name w:val="Body Text Indent4"/>
    <w:basedOn w:val="Normal"/>
    <w:rsid w:val="00A61537"/>
    <w:pPr>
      <w:spacing w:before="120" w:after="60"/>
      <w:ind w:left="1440" w:hanging="36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semiHidden/>
    <w:rsid w:val="008E6E98"/>
    <w:rPr>
      <w:rFonts w:ascii="Arial" w:hAnsi="Arial"/>
      <w:kern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26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package" Target="embeddings/Microsoft_PowerPoint_Presentation1.pptx"/><Relationship Id="rId28" Type="http://schemas.openxmlformats.org/officeDocument/2006/relationships/header" Target="header10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image" Target="media/image1.emf"/><Relationship Id="rId27" Type="http://schemas.openxmlformats.org/officeDocument/2006/relationships/image" Target="media/image3.png"/><Relationship Id="rId30" Type="http://schemas.openxmlformats.org/officeDocument/2006/relationships/theme" Target="theme/theme1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enttomonica\Bas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83311DE4F21D43A67138E9AD153A3F" ma:contentTypeVersion="0" ma:contentTypeDescription="Create a new document." ma:contentTypeScope="" ma:versionID="38a390483ee6ed127f11561c197b4b99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5241F-78C7-4ECE-8E65-DB70A3BA5D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E22226-07A5-4A40-A961-F08F7A842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986CCED9-830A-493C-9927-591702A878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BADB814-75E7-44A4-BC0E-E3F9672DB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Base template.dot</Template>
  <TotalTime>698</TotalTime>
  <Pages>16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&lt;Product Name&gt;</vt:lpstr>
    </vt:vector>
  </TitlesOfParts>
  <Company/>
  <LinksUpToDate>false</LinksUpToDate>
  <CharactersWithSpaces>4505</CharactersWithSpaces>
  <SharedDoc>false</SharedDoc>
  <HLinks>
    <vt:vector size="54" baseType="variant">
      <vt:variant>
        <vt:i4>5242904</vt:i4>
      </vt:variant>
      <vt:variant>
        <vt:i4>159</vt:i4>
      </vt:variant>
      <vt:variant>
        <vt:i4>0</vt:i4>
      </vt:variant>
      <vt:variant>
        <vt:i4>5</vt:i4>
      </vt:variant>
      <vt:variant>
        <vt:lpwstr>http://en.wikipedia.org/wiki/User_Datagram_Protocol</vt:lpwstr>
      </vt:variant>
      <vt:variant>
        <vt:lpwstr/>
      </vt:variant>
      <vt:variant>
        <vt:i4>7405628</vt:i4>
      </vt:variant>
      <vt:variant>
        <vt:i4>156</vt:i4>
      </vt:variant>
      <vt:variant>
        <vt:i4>0</vt:i4>
      </vt:variant>
      <vt:variant>
        <vt:i4>5</vt:i4>
      </vt:variant>
      <vt:variant>
        <vt:lpwstr>http://en.wikipedia.org/wiki/Transmission_Control_Protocol</vt:lpwstr>
      </vt:variant>
      <vt:variant>
        <vt:lpwstr/>
      </vt:variant>
      <vt:variant>
        <vt:i4>1114227</vt:i4>
      </vt:variant>
      <vt:variant>
        <vt:i4>153</vt:i4>
      </vt:variant>
      <vt:variant>
        <vt:i4>0</vt:i4>
      </vt:variant>
      <vt:variant>
        <vt:i4>5</vt:i4>
      </vt:variant>
      <vt:variant>
        <vt:lpwstr>http://en.wikipedia.org/wiki/Stream_Control_Transmission_Protocol</vt:lpwstr>
      </vt:variant>
      <vt:variant>
        <vt:lpwstr/>
      </vt:variant>
      <vt:variant>
        <vt:i4>3932270</vt:i4>
      </vt:variant>
      <vt:variant>
        <vt:i4>0</vt:i4>
      </vt:variant>
      <vt:variant>
        <vt:i4>0</vt:i4>
      </vt:variant>
      <vt:variant>
        <vt:i4>5</vt:i4>
      </vt:variant>
      <vt:variant>
        <vt:lpwstr>http://www.aricent.com/</vt:lpwstr>
      </vt:variant>
      <vt:variant>
        <vt:lpwstr/>
      </vt:variant>
      <vt:variant>
        <vt:i4>7471135</vt:i4>
      </vt:variant>
      <vt:variant>
        <vt:i4>15139</vt:i4>
      </vt:variant>
      <vt:variant>
        <vt:i4>1027</vt:i4>
      </vt:variant>
      <vt:variant>
        <vt:i4>1</vt:i4>
      </vt:variant>
      <vt:variant>
        <vt:lpwstr>cid:image001.jpg@01CC1706.5F548900</vt:lpwstr>
      </vt:variant>
      <vt:variant>
        <vt:lpwstr/>
      </vt:variant>
      <vt:variant>
        <vt:i4>7471135</vt:i4>
      </vt:variant>
      <vt:variant>
        <vt:i4>15303</vt:i4>
      </vt:variant>
      <vt:variant>
        <vt:i4>1026</vt:i4>
      </vt:variant>
      <vt:variant>
        <vt:i4>1</vt:i4>
      </vt:variant>
      <vt:variant>
        <vt:lpwstr>cid:image001.jpg@01CC1706.5F548900</vt:lpwstr>
      </vt:variant>
      <vt:variant>
        <vt:lpwstr/>
      </vt:variant>
      <vt:variant>
        <vt:i4>7471135</vt:i4>
      </vt:variant>
      <vt:variant>
        <vt:i4>15382</vt:i4>
      </vt:variant>
      <vt:variant>
        <vt:i4>1028</vt:i4>
      </vt:variant>
      <vt:variant>
        <vt:i4>1</vt:i4>
      </vt:variant>
      <vt:variant>
        <vt:lpwstr>cid:image001.jpg@01CC1706.5F548900</vt:lpwstr>
      </vt:variant>
      <vt:variant>
        <vt:lpwstr/>
      </vt:variant>
      <vt:variant>
        <vt:i4>7471135</vt:i4>
      </vt:variant>
      <vt:variant>
        <vt:i4>15526</vt:i4>
      </vt:variant>
      <vt:variant>
        <vt:i4>1029</vt:i4>
      </vt:variant>
      <vt:variant>
        <vt:i4>1</vt:i4>
      </vt:variant>
      <vt:variant>
        <vt:lpwstr>cid:image001.jpg@01CC1706.5F548900</vt:lpwstr>
      </vt:variant>
      <vt:variant>
        <vt:lpwstr/>
      </vt:variant>
      <vt:variant>
        <vt:i4>7471135</vt:i4>
      </vt:variant>
      <vt:variant>
        <vt:i4>15823</vt:i4>
      </vt:variant>
      <vt:variant>
        <vt:i4>1030</vt:i4>
      </vt:variant>
      <vt:variant>
        <vt:i4>1</vt:i4>
      </vt:variant>
      <vt:variant>
        <vt:lpwstr>cid:image001.jpg@01CC1706.5F548900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&lt;Product Name&gt;</dc:title>
  <dc:subject/>
  <dc:creator>gur04755</dc:creator>
  <cp:keywords/>
  <dc:description/>
  <cp:lastModifiedBy>Trung Huynh</cp:lastModifiedBy>
  <cp:revision>214</cp:revision>
  <cp:lastPrinted>2006-05-24T04:59:00Z</cp:lastPrinted>
  <dcterms:created xsi:type="dcterms:W3CDTF">2013-05-02T10:09:00Z</dcterms:created>
  <dcterms:modified xsi:type="dcterms:W3CDTF">2014-10-16T00:39:00Z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-1241289464</vt:i4>
  </property>
  <property fmtid="{D5CDD505-2E9C-101B-9397-08002B2CF9AE}" pid="3" name="_NewReviewCycle">
    <vt:lpwstr/>
  </property>
  <property fmtid="{D5CDD505-2E9C-101B-9397-08002B2CF9AE}" pid="4" name="_EmailSubject">
    <vt:lpwstr>Templates For Design</vt:lpwstr>
  </property>
  <property fmtid="{D5CDD505-2E9C-101B-9397-08002B2CF9AE}" pid="5" name="_AuthorEmail">
    <vt:lpwstr>deepika.misra@aricent.com</vt:lpwstr>
  </property>
  <property fmtid="{D5CDD505-2E9C-101B-9397-08002B2CF9AE}" pid="6" name="_AuthorEmailDisplayName">
    <vt:lpwstr>Deepika Misra</vt:lpwstr>
  </property>
  <property fmtid="{D5CDD505-2E9C-101B-9397-08002B2CF9AE}" pid="7" name="_ReviewingToolsShownOnce">
    <vt:lpwstr/>
  </property>
</Properties>
</file>